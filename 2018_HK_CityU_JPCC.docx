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6AD" w:rsidRPr="00F23E21" w:rsidRDefault="0036295E" w:rsidP="00511F53">
      <w:pPr>
        <w:pStyle w:val="BATitle"/>
        <w:jc w:val="both"/>
      </w:pPr>
      <w:r w:rsidRPr="00F23E21">
        <w:rPr>
          <w:highlight w:val="yellow"/>
        </w:rPr>
        <w:t>Revealing t</w:t>
      </w:r>
      <w:r w:rsidR="000F3E8E" w:rsidRPr="00F23E21">
        <w:rPr>
          <w:highlight w:val="yellow"/>
        </w:rPr>
        <w:t>he Underlying Mechanism of L</w:t>
      </w:r>
      <w:r w:rsidR="000F3E8E" w:rsidRPr="00F23E21">
        <w:t>ithium-</w:t>
      </w:r>
      <w:r w:rsidR="000F3E8E" w:rsidRPr="00F23E21">
        <w:rPr>
          <w:highlight w:val="yellow"/>
        </w:rPr>
        <w:t>G</w:t>
      </w:r>
      <w:r w:rsidR="000F3E8E" w:rsidRPr="00F23E21">
        <w:t xml:space="preserve">as </w:t>
      </w:r>
      <w:r w:rsidR="000F3E8E" w:rsidRPr="00F23E21">
        <w:rPr>
          <w:highlight w:val="yellow"/>
        </w:rPr>
        <w:t>R</w:t>
      </w:r>
      <w:r w:rsidR="000F3E8E" w:rsidRPr="00F23E21">
        <w:t>eactions</w:t>
      </w:r>
      <w:r w:rsidR="00511F53" w:rsidRPr="00F23E21">
        <w:t xml:space="preserve"> </w:t>
      </w:r>
      <w:r w:rsidR="00511F53" w:rsidRPr="00F23E21">
        <w:rPr>
          <w:highlight w:val="yellow"/>
        </w:rPr>
        <w:t>as an Interplay of</w:t>
      </w:r>
      <w:r w:rsidR="00511F53" w:rsidRPr="00F23E21">
        <w:t xml:space="preserve"> </w:t>
      </w:r>
      <w:r w:rsidR="000F3E8E" w:rsidRPr="00F23E21">
        <w:rPr>
          <w:highlight w:val="yellow"/>
        </w:rPr>
        <w:t>Ambient Temperature</w:t>
      </w:r>
      <w:r w:rsidR="000F3E8E" w:rsidRPr="00F23E21">
        <w:t xml:space="preserve"> </w:t>
      </w:r>
      <w:r w:rsidR="00BC777B" w:rsidRPr="00F23E21">
        <w:rPr>
          <w:highlight w:val="yellow"/>
        </w:rPr>
        <w:t>F</w:t>
      </w:r>
      <w:r w:rsidR="00BC777B" w:rsidRPr="00F23E21">
        <w:t xml:space="preserve">acilitated </w:t>
      </w:r>
      <w:r w:rsidR="000F3E8E" w:rsidRPr="00F23E21">
        <w:rPr>
          <w:highlight w:val="yellow"/>
        </w:rPr>
        <w:t xml:space="preserve">Water </w:t>
      </w:r>
      <w:r w:rsidR="0089662A" w:rsidRPr="00F23E21">
        <w:rPr>
          <w:highlight w:val="yellow"/>
        </w:rPr>
        <w:t>D</w:t>
      </w:r>
      <w:r w:rsidR="000F3E8E" w:rsidRPr="00F23E21">
        <w:rPr>
          <w:highlight w:val="yellow"/>
        </w:rPr>
        <w:t>issociation</w:t>
      </w:r>
      <w:r w:rsidR="000F3E8E" w:rsidRPr="00F23E21">
        <w:t xml:space="preserve"> at the </w:t>
      </w:r>
      <w:r w:rsidR="0089662A" w:rsidRPr="00F23E21">
        <w:rPr>
          <w:highlight w:val="yellow"/>
        </w:rPr>
        <w:t>L</w:t>
      </w:r>
      <w:r w:rsidR="0089662A" w:rsidRPr="00F23E21">
        <w:t xml:space="preserve">ithium </w:t>
      </w:r>
      <w:r w:rsidR="0089662A" w:rsidRPr="00F23E21">
        <w:rPr>
          <w:highlight w:val="yellow"/>
        </w:rPr>
        <w:t>M</w:t>
      </w:r>
      <w:r w:rsidR="0089662A" w:rsidRPr="00F23E21">
        <w:t xml:space="preserve">etal </w:t>
      </w:r>
      <w:r w:rsidR="000F3E8E" w:rsidRPr="00F23E21">
        <w:rPr>
          <w:highlight w:val="yellow"/>
        </w:rPr>
        <w:t>Surface</w:t>
      </w:r>
      <w:r w:rsidR="000F3E8E" w:rsidRPr="00F23E21">
        <w:t xml:space="preserve"> </w:t>
      </w:r>
    </w:p>
    <w:p w:rsidR="009246AD" w:rsidRPr="00F23E21" w:rsidRDefault="00C34AA4" w:rsidP="00B11E8A">
      <w:pPr>
        <w:pStyle w:val="BBAuthorName"/>
        <w:jc w:val="both"/>
        <w:rPr>
          <w:iCs/>
        </w:rPr>
      </w:pPr>
      <w:r w:rsidRPr="00F23E21">
        <w:t>Milad Asgarpour Khansary</w:t>
      </w:r>
      <w:r w:rsidRPr="00F23E21">
        <w:rPr>
          <w:iCs/>
        </w:rPr>
        <w:t>†</w:t>
      </w:r>
      <w:r w:rsidRPr="00F23E21">
        <w:t>, Jin Shang</w:t>
      </w:r>
      <w:r w:rsidRPr="00F23E21">
        <w:rPr>
          <w:iCs/>
        </w:rPr>
        <w:t>†</w:t>
      </w:r>
      <w:hyperlink r:id="rId8" w:anchor="aff2" w:history="1">
        <w:r w:rsidR="005345E3" w:rsidRPr="00F23E21">
          <w:rPr>
            <w:iCs/>
          </w:rPr>
          <w:t>‡</w:t>
        </w:r>
      </w:hyperlink>
      <w:r w:rsidRPr="00F23E21">
        <w:rPr>
          <w:iCs/>
        </w:rPr>
        <w:t>*,</w:t>
      </w:r>
      <w:r w:rsidRPr="00F23E21">
        <w:t xml:space="preserve"> Saeed Shirazian</w:t>
      </w:r>
      <w:r w:rsidR="000A38F5" w:rsidRPr="00F23E21">
        <w:rPr>
          <w:rFonts w:ascii="Times New Roman" w:hAnsi="Times New Roman"/>
          <w:iCs/>
        </w:rPr>
        <w:t>⸸</w:t>
      </w:r>
    </w:p>
    <w:p w:rsidR="005345E3" w:rsidRPr="00F23E21" w:rsidRDefault="000A38F5" w:rsidP="005345E3">
      <w:pPr>
        <w:pStyle w:val="BCAuthorAddress"/>
        <w:spacing w:after="0"/>
        <w:jc w:val="both"/>
      </w:pPr>
      <w:r w:rsidRPr="00F23E21">
        <w:t xml:space="preserve">†School of Energy and Environment, City University of Hong Kong, Tat Chee </w:t>
      </w:r>
      <w:r w:rsidR="005345E3" w:rsidRPr="00F23E21">
        <w:t>Avenue, Kowloon, Hong Kong SAR</w:t>
      </w:r>
    </w:p>
    <w:p w:rsidR="005345E3" w:rsidRPr="00F23E21" w:rsidRDefault="00285DCA" w:rsidP="005345E3">
      <w:pPr>
        <w:pStyle w:val="BIEmailAddress"/>
        <w:spacing w:after="0"/>
        <w:jc w:val="both"/>
      </w:pPr>
      <w:hyperlink r:id="rId9" w:anchor="aff2" w:history="1">
        <w:r w:rsidR="005345E3" w:rsidRPr="00F23E21">
          <w:rPr>
            <w:iCs/>
          </w:rPr>
          <w:t>‡</w:t>
        </w:r>
      </w:hyperlink>
      <w:r w:rsidR="005345E3" w:rsidRPr="00F23E21">
        <w:t>City University of Hong Kong Shenzhen Research Institute, 8 Yuexing 1st Road, Shenzhen Hi-Tech Industrial Park, Nanshan District, Shenzhen, China</w:t>
      </w:r>
    </w:p>
    <w:p w:rsidR="009246AD" w:rsidRPr="00F23E21" w:rsidRDefault="000A38F5" w:rsidP="005345E3">
      <w:pPr>
        <w:pStyle w:val="BCAuthorAddress"/>
        <w:spacing w:after="0"/>
        <w:jc w:val="both"/>
      </w:pPr>
      <w:r w:rsidRPr="00F23E21">
        <w:rPr>
          <w:rFonts w:ascii="Times New Roman" w:hAnsi="Times New Roman"/>
        </w:rPr>
        <w:t>⸸Department of Chemical Sciences, Bernal Institute, University of Limerick, Limerick, Ireland</w:t>
      </w:r>
    </w:p>
    <w:p w:rsidR="00B23830" w:rsidRPr="00F23E21" w:rsidRDefault="00B23830" w:rsidP="00B11E8A">
      <w:pPr>
        <w:pStyle w:val="BDAbstract"/>
        <w:jc w:val="both"/>
      </w:pPr>
    </w:p>
    <w:p w:rsidR="00683131" w:rsidRPr="00F23E21" w:rsidRDefault="00AE564E" w:rsidP="00303DA0">
      <w:pPr>
        <w:pStyle w:val="BDAbstract"/>
        <w:jc w:val="both"/>
      </w:pPr>
      <w:r w:rsidRPr="00F23E21">
        <w:t xml:space="preserve">ABSTRACT </w:t>
      </w:r>
      <w:r w:rsidR="00E91367" w:rsidRPr="00F23E21">
        <w:rPr>
          <w:highlight w:val="yellow"/>
        </w:rPr>
        <w:t xml:space="preserve">Despite the wealth of </w:t>
      </w:r>
      <w:r w:rsidR="002A27BD" w:rsidRPr="00F23E21">
        <w:rPr>
          <w:highlight w:val="yellow"/>
        </w:rPr>
        <w:t xml:space="preserve">experimental observations reporting the </w:t>
      </w:r>
      <w:r w:rsidRPr="00F23E21">
        <w:t xml:space="preserve">high reactivity of lithium </w:t>
      </w:r>
      <w:r w:rsidR="002A27BD" w:rsidRPr="00F23E21">
        <w:t xml:space="preserve">metal </w:t>
      </w:r>
      <w:r w:rsidRPr="00F23E21">
        <w:t>with gas molecules under ambient conditions</w:t>
      </w:r>
      <w:r w:rsidR="00E91367" w:rsidRPr="00F23E21">
        <w:t xml:space="preserve">, the underlying mechanism is still </w:t>
      </w:r>
      <w:r w:rsidR="00E91367" w:rsidRPr="00F23E21">
        <w:lastRenderedPageBreak/>
        <w:t>unclear</w:t>
      </w:r>
      <w:r w:rsidR="00146CBB" w:rsidRPr="00F23E21">
        <w:t xml:space="preserve">. </w:t>
      </w:r>
      <w:r w:rsidR="00146CBB" w:rsidRPr="00F23E21">
        <w:rPr>
          <w:highlight w:val="yellow"/>
        </w:rPr>
        <w:t>T</w:t>
      </w:r>
      <w:r w:rsidR="00584C2E" w:rsidRPr="00F23E21">
        <w:rPr>
          <w:highlight w:val="yellow"/>
        </w:rPr>
        <w:t>o</w:t>
      </w:r>
      <w:r w:rsidR="00146CBB" w:rsidRPr="00F23E21">
        <w:rPr>
          <w:highlight w:val="yellow"/>
        </w:rPr>
        <w:t xml:space="preserve"> </w:t>
      </w:r>
      <w:r w:rsidR="00584C2E" w:rsidRPr="00F23E21">
        <w:rPr>
          <w:highlight w:val="yellow"/>
        </w:rPr>
        <w:t xml:space="preserve">elucidate which, an </w:t>
      </w:r>
      <w:r w:rsidR="00E91367" w:rsidRPr="00F23E21">
        <w:rPr>
          <w:highlight w:val="yellow"/>
        </w:rPr>
        <w:t xml:space="preserve">in-depth investigation is needed at the molecular scale. </w:t>
      </w:r>
      <w:r w:rsidR="00584C2E" w:rsidRPr="00F23E21">
        <w:t>Such an u</w:t>
      </w:r>
      <w:r w:rsidR="00BB1E6E" w:rsidRPr="00F23E21">
        <w:t xml:space="preserve">nderstanding opens up </w:t>
      </w:r>
      <w:r w:rsidR="00584C2E" w:rsidRPr="00F23E21">
        <w:rPr>
          <w:highlight w:val="yellow"/>
        </w:rPr>
        <w:t xml:space="preserve">opportunities </w:t>
      </w:r>
      <w:r w:rsidR="00584C2E" w:rsidRPr="00F23E21">
        <w:t xml:space="preserve">to </w:t>
      </w:r>
      <w:r w:rsidR="00BB1E6E" w:rsidRPr="00F23E21">
        <w:t>design</w:t>
      </w:r>
      <w:r w:rsidR="00584C2E" w:rsidRPr="00F23E21">
        <w:t xml:space="preserve"> </w:t>
      </w:r>
      <w:r w:rsidR="00BB1E6E" w:rsidRPr="00F23E21">
        <w:t xml:space="preserve">highly selective gas separation </w:t>
      </w:r>
      <w:r w:rsidR="008523A8" w:rsidRPr="00F23E21">
        <w:rPr>
          <w:highlight w:val="yellow"/>
        </w:rPr>
        <w:t xml:space="preserve">and capture </w:t>
      </w:r>
      <w:r w:rsidR="00BB1E6E" w:rsidRPr="00F23E21">
        <w:t xml:space="preserve">processes </w:t>
      </w:r>
      <w:r w:rsidR="00BB1E6E" w:rsidRPr="00F23E21">
        <w:rPr>
          <w:highlight w:val="yellow"/>
        </w:rPr>
        <w:t>where lithium would be the adsorbent.</w:t>
      </w:r>
      <w:r w:rsidR="00BB185F" w:rsidRPr="00F23E21">
        <w:rPr>
          <w:highlight w:val="yellow"/>
        </w:rPr>
        <w:t xml:space="preserve"> </w:t>
      </w:r>
      <w:r w:rsidR="007A57C8" w:rsidRPr="00F23E21">
        <w:rPr>
          <w:highlight w:val="yellow"/>
        </w:rPr>
        <w:t>Such objective is addressed here using density functional theory</w:t>
      </w:r>
      <w:r w:rsidR="00303DA0" w:rsidRPr="00F23E21">
        <w:rPr>
          <w:highlight w:val="yellow"/>
        </w:rPr>
        <w:t xml:space="preserve"> </w:t>
      </w:r>
      <w:proofErr w:type="gramStart"/>
      <w:r w:rsidR="00303DA0" w:rsidRPr="00F23E21">
        <w:rPr>
          <w:highlight w:val="yellow"/>
        </w:rPr>
        <w:t xml:space="preserve">and </w:t>
      </w:r>
      <w:r w:rsidR="007A57C8" w:rsidRPr="00F23E21">
        <w:rPr>
          <w:highlight w:val="yellow"/>
        </w:rPr>
        <w:t xml:space="preserve"> monte</w:t>
      </w:r>
      <w:proofErr w:type="gramEnd"/>
      <w:r w:rsidR="007A57C8" w:rsidRPr="00F23E21">
        <w:rPr>
          <w:highlight w:val="yellow"/>
        </w:rPr>
        <w:t xml:space="preserve">-carlo techniques. </w:t>
      </w:r>
      <w:r w:rsidR="00BB185F" w:rsidRPr="00F23E21">
        <w:t xml:space="preserve">A facilitated </w:t>
      </w:r>
      <w:r w:rsidR="008523A8" w:rsidRPr="00F23E21">
        <w:t xml:space="preserve">water </w:t>
      </w:r>
      <w:r w:rsidR="00BB185F" w:rsidRPr="00F23E21">
        <w:t>dissociation in the presence of lithium metal at ambient conditions is revealed</w:t>
      </w:r>
      <w:r w:rsidR="008B4FBE" w:rsidRPr="00F23E21">
        <w:t xml:space="preserve"> </w:t>
      </w:r>
      <w:r w:rsidR="008B4FBE" w:rsidRPr="00F23E21">
        <w:rPr>
          <w:highlight w:val="yellow"/>
        </w:rPr>
        <w:t xml:space="preserve">with relatively considerable energy release such that affords </w:t>
      </w:r>
      <w:r w:rsidR="008B4FBE" w:rsidRPr="00F23E21">
        <w:t xml:space="preserve">subsequent reactions with other gases </w:t>
      </w:r>
      <w:r w:rsidR="008B4FBE" w:rsidRPr="00F23E21">
        <w:rPr>
          <w:highlight w:val="yellow"/>
        </w:rPr>
        <w:t>as further investigated</w:t>
      </w:r>
      <w:r w:rsidR="00BB185F" w:rsidRPr="00F23E21">
        <w:rPr>
          <w:highlight w:val="yellow"/>
        </w:rPr>
        <w:t>.</w:t>
      </w:r>
      <w:r w:rsidR="00254C1B" w:rsidRPr="00F23E21">
        <w:rPr>
          <w:highlight w:val="yellow"/>
        </w:rPr>
        <w:t xml:space="preserve"> </w:t>
      </w:r>
      <w:r w:rsidR="00AD6666" w:rsidRPr="00F23E21">
        <w:rPr>
          <w:highlight w:val="yellow"/>
        </w:rPr>
        <w:t xml:space="preserve">As an interplay of dissociation species and corresponding energy barriers, the dissociation </w:t>
      </w:r>
      <w:r w:rsidRPr="00F23E21">
        <w:rPr>
          <w:highlight w:val="yellow"/>
        </w:rPr>
        <w:t xml:space="preserve">plays a key role, negative or positive depending on the </w:t>
      </w:r>
      <w:r w:rsidR="00AD6666" w:rsidRPr="00F23E21">
        <w:rPr>
          <w:highlight w:val="yellow"/>
        </w:rPr>
        <w:t xml:space="preserve">gas molecules involved. </w:t>
      </w:r>
      <w:r w:rsidRPr="00F23E21">
        <w:rPr>
          <w:highlight w:val="yellow"/>
        </w:rPr>
        <w:t>A</w:t>
      </w:r>
      <w:r w:rsidR="00AD6666" w:rsidRPr="00F23E21">
        <w:rPr>
          <w:highlight w:val="yellow"/>
        </w:rPr>
        <w:t>ccording to results, it can be concluded that</w:t>
      </w:r>
      <w:r w:rsidR="00AD6666" w:rsidRPr="00F23E21">
        <w:t xml:space="preserve"> a</w:t>
      </w:r>
      <w:r w:rsidRPr="00F23E21">
        <w:t xml:space="preserve"> controlled exclusive reaction of lithium with nitrogen in the nitrogen/methane mixture would provide infinite selectivity of nitrogen over methane revolutionizing natural gas purification industry.</w:t>
      </w:r>
      <w:r w:rsidR="00AD6666" w:rsidRPr="00F23E21">
        <w:t xml:space="preserve"> </w:t>
      </w:r>
    </w:p>
    <w:p w:rsidR="00835726" w:rsidRPr="00F23E21" w:rsidRDefault="00E978FD" w:rsidP="00B11E8A">
      <w:pPr>
        <w:pStyle w:val="H1"/>
        <w:jc w:val="both"/>
      </w:pPr>
      <w:r w:rsidRPr="00F23E21">
        <w:t>INTRODUCTION</w:t>
      </w:r>
    </w:p>
    <w:p w:rsidR="0011108A" w:rsidRPr="00F23E21" w:rsidRDefault="00835726" w:rsidP="00F21159">
      <w:pPr>
        <w:jc w:val="both"/>
      </w:pPr>
      <w:r w:rsidRPr="00F23E21">
        <w:t>Lithium is a highly reactive element and never found in its pure form in nature</w:t>
      </w:r>
      <w:r w:rsidRPr="00F23E21">
        <w:fldChar w:fldCharType="begin"/>
      </w:r>
      <w:r w:rsidR="00663688" w:rsidRPr="00F23E21">
        <w:instrText xml:space="preserve"> ADDIN EN.CITE &lt;EndNote&gt;&lt;Cite&gt;&lt;Author&gt;Jeppson&lt;/Author&gt;&lt;Year&gt;1978&lt;/Year&gt;&lt;RecNum&gt;996&lt;/RecNum&gt;&lt;DisplayText&gt;&lt;style face="superscript"&gt;1&lt;/style&gt;&lt;/DisplayText&gt;&lt;record&gt;&lt;rec-number&gt;996&lt;/rec-number&gt;&lt;foreign-keys&gt;&lt;key app="EN" db-id="r2p5rr9s7p9xfpe9vz2vwfa7p0eszdv5tvat" timestamp="1511321419"&gt;996&lt;/key&gt;&lt;/foreign-keys&gt;&lt;ref-type name="Report"&gt;27&lt;/ref-type&gt;&lt;contributors&gt;&lt;authors&gt;&lt;author&gt;Jeppson, D.W.&lt;/author&gt;&lt;author&gt;Ballif, J.L.&lt;/author&gt;&lt;author&gt;Yuan, W.W.&lt;/author&gt;&lt;author&gt;Chou, B.E.&lt;/author&gt;&lt;/authors&gt;&lt;/contributors&gt;&lt;titles&gt;&lt;title&gt;Lithium literature review: lithium&amp;apos;s properties and interactions&lt;/title&gt;&lt;/titles&gt;&lt;pages&gt;Medium: ED; Size: Pages: 109&lt;/pages&gt;&lt;keywords&gt;&lt;keyword&gt;70 PLASMA PHYSICS AND FUSION TECHNOLOGY, 36 MATERIALS SCIENCE, 37 INORGANIC, ORGANIC, PHYSICAL AND ANALYTICAL CHEMISTRY, CONCRETES, CHEMICAL REACTIONS, GASES, LITHIUM, CHEMICAL PROPERTIES, PHYSICAL PROPERTIES, METALS, NONMETALS, INFORMATION NEEDS, REVIE&lt;/keyword&gt;&lt;/keywords&gt;&lt;dates&gt;&lt;year&gt;1978&lt;/year&gt;&lt;/dates&gt;&lt;publisher&gt;; Hanford Engineering Development Lab., Richland, Wash. (USA)&lt;/publisher&gt;&lt;isbn&gt;HEDL-TME-78-15; TRN: 78-012421 United States 10.2172/6885395 TRN: 78-012421 Dep. NTIS, PC A06/MF A01. HNF English&lt;/isbn&gt;&lt;urls&gt;&lt;related-urls&gt;&lt;url&gt;http://www.osti.gov/scitech/servlets/purl/6885395&lt;/url&gt;&lt;/related-urls&gt;&lt;/urls&gt;&lt;/record&gt;&lt;/Cite&gt;&lt;/EndNote&gt;</w:instrText>
      </w:r>
      <w:r w:rsidRPr="00F23E21">
        <w:fldChar w:fldCharType="separate"/>
      </w:r>
      <w:r w:rsidR="00663688" w:rsidRPr="00F23E21">
        <w:rPr>
          <w:vertAlign w:val="superscript"/>
        </w:rPr>
        <w:t>1</w:t>
      </w:r>
      <w:r w:rsidRPr="00F23E21">
        <w:fldChar w:fldCharType="end"/>
      </w:r>
      <w:r w:rsidRPr="00F23E21">
        <w:t>. It reacts with moisture/water</w:t>
      </w:r>
      <w:r w:rsidR="006855DB" w:rsidRPr="00F23E21">
        <w:t xml:space="preserve"> </w:t>
      </w:r>
      <w:r w:rsidRPr="00F23E21">
        <w:t>and produces lithium hydroxide, hydrogen, and heat at ambient temperature</w:t>
      </w:r>
      <w:r w:rsidRPr="00F23E21">
        <w:fldChar w:fldCharType="begin"/>
      </w:r>
      <w:r w:rsidR="00663688" w:rsidRPr="00F23E21">
        <w:instrText xml:space="preserve"> ADDIN EN.CITE &lt;EndNote&gt;&lt;Cite&gt;&lt;Author&gt;Rhein&lt;/Author&gt;&lt;Year&gt;1990&lt;/Year&gt;&lt;RecNum&gt;690&lt;/RecNum&gt;&lt;DisplayText&gt;&lt;style face="superscript"&gt;2&lt;/style&gt;&lt;/DisplayText&gt;&lt;record&gt;&lt;rec-number&gt;690&lt;/rec-number&gt;&lt;foreign-keys&gt;&lt;key app="EN" db-id="r2p5rr9s7p9xfpe9vz2vwfa7p0eszdv5tvat" timestamp="1498347475"&gt;690&lt;/key&gt;&lt;key app="ENWeb" db-id=""&gt;0&lt;/key&gt;&lt;/foreign-keys&gt;&lt;ref-type name="Report"&gt;27&lt;/ref-type&gt;&lt;contributors&gt;&lt;authors&gt;&lt;author&gt;Robert A. Rhein&lt;/author&gt;&lt;/authors&gt;&lt;/contributors&gt;&lt;titles&gt;&lt;title&gt;Lithium Combustion: A Review&lt;/title&gt;&lt;secondary-title&gt;Naval Air Systems Command&lt;/secondary-title&gt;&lt;/titles&gt;&lt;dates&gt;&lt;year&gt;1990&lt;/year&gt;&lt;/dates&gt;&lt;urls&gt;&lt;/urls&gt;&lt;research-notes&gt;Li + gas reactivity&lt;/research-notes&gt;&lt;/record&gt;&lt;/Cite&gt;&lt;/EndNote&gt;</w:instrText>
      </w:r>
      <w:r w:rsidRPr="00F23E21">
        <w:fldChar w:fldCharType="separate"/>
      </w:r>
      <w:r w:rsidR="00663688" w:rsidRPr="00F23E21">
        <w:rPr>
          <w:vertAlign w:val="superscript"/>
        </w:rPr>
        <w:t>2</w:t>
      </w:r>
      <w:r w:rsidRPr="00F23E21">
        <w:fldChar w:fldCharType="end"/>
      </w:r>
      <w:r w:rsidRPr="00F23E21">
        <w:t xml:space="preserve">. However, at ambient temperature </w:t>
      </w:r>
      <w:r w:rsidR="003130DA" w:rsidRPr="00F23E21">
        <w:rPr>
          <w:highlight w:val="yellow"/>
        </w:rPr>
        <w:t>either</w:t>
      </w:r>
      <w:r w:rsidR="003130DA" w:rsidRPr="00F23E21">
        <w:t xml:space="preserve"> </w:t>
      </w:r>
      <w:r w:rsidRPr="00F23E21">
        <w:t xml:space="preserve">no reaction would occur or the reaction kinetics are negligibly slow between </w:t>
      </w:r>
      <w:r w:rsidR="006855DB" w:rsidRPr="00F23E21">
        <w:t>lithium m</w:t>
      </w:r>
      <w:r w:rsidRPr="00F23E21">
        <w:t>etal and dr</w:t>
      </w:r>
      <w:r w:rsidR="006855DB" w:rsidRPr="00F23E21">
        <w:t>y common gases such as methane</w:t>
      </w:r>
      <w:r w:rsidRPr="00F23E21">
        <w:t>, carbon dioxide, oxygen, nitrogen, and hydrogen</w:t>
      </w:r>
      <w:r w:rsidR="00C602E1" w:rsidRPr="00F23E21">
        <w:fldChar w:fldCharType="begin"/>
      </w:r>
      <w:r w:rsidR="00C602E1" w:rsidRPr="00F23E21">
        <w:instrText xml:space="preserve"> ADDIN EN.CITE &lt;EndNote&gt;&lt;Cite&gt;&lt;Author&gt;Schiemann&lt;/Author&gt;&lt;Year&gt;2016&lt;/Year&gt;&lt;RecNum&gt;681&lt;/RecNum&gt;&lt;DisplayText&gt;&lt;style face="superscript"&gt;3&lt;/style&gt;&lt;/DisplayText&gt;&lt;record&gt;&lt;rec-number&gt;681&lt;/rec-number&gt;&lt;foreign-keys&gt;&lt;key app="EN" db-id="r2p5rr9s7p9xfpe9vz2vwfa7p0eszdv5tvat" timestamp="1497600347"&gt;681&lt;/key&gt;&lt;key app="ENWeb" db-id=""&gt;0&lt;/key&gt;&lt;/foreign-keys&gt;&lt;ref-type name="Journal Article"&gt;17&lt;/ref-type&gt;&lt;contributors&gt;&lt;authors&gt;&lt;author&gt;Schiemann, Martin&lt;/author&gt;&lt;author&gt;Bergthorson, Jeffrey&lt;/author&gt;&lt;author&gt;Fischer, Peter&lt;/author&gt;&lt;author&gt;Scherer, Viktor&lt;/author&gt;&lt;author&gt;Taroata, Dan&lt;/author&gt;&lt;author&gt;Schmid, Günther&lt;/author&gt;&lt;/authors&gt;&lt;/contributors&gt;&lt;titles&gt;&lt;title&gt;A review on lithium combustion&lt;/title&gt;&lt;secondary-title&gt;Applied Energy&lt;/secondary-title&gt;&lt;/titles&gt;&lt;periodical&gt;&lt;full-title&gt;Applied Energy&lt;/full-title&gt;&lt;/periodical&gt;&lt;pages&gt;948-965&lt;/pages&gt;&lt;volume&gt;162&lt;/volume&gt;&lt;dates&gt;&lt;year&gt;2016&lt;/year&gt;&lt;/dates&gt;&lt;isbn&gt;03062619&lt;/isbn&gt;&lt;urls&gt;&lt;/urls&gt;&lt;electronic-resource-num&gt;10.1016/j.apenergy.2015.10.172&lt;/electronic-resource-num&gt;&lt;research-notes&gt;Li + gas reactivity&lt;/research-notes&gt;&lt;/record&gt;&lt;/Cite&gt;&lt;/EndNote&gt;</w:instrText>
      </w:r>
      <w:r w:rsidR="00C602E1" w:rsidRPr="00F23E21">
        <w:fldChar w:fldCharType="separate"/>
      </w:r>
      <w:r w:rsidR="00C602E1" w:rsidRPr="00F23E21">
        <w:rPr>
          <w:vertAlign w:val="superscript"/>
        </w:rPr>
        <w:t>3</w:t>
      </w:r>
      <w:r w:rsidR="00C602E1" w:rsidRPr="00F23E21">
        <w:fldChar w:fldCharType="end"/>
      </w:r>
      <w:r w:rsidRPr="00F23E21">
        <w:t xml:space="preserve">. Nevertheless, some of these reactions could occur readily upon exposing </w:t>
      </w:r>
      <w:r w:rsidR="00C602E1" w:rsidRPr="00F23E21">
        <w:t xml:space="preserve">lithium </w:t>
      </w:r>
      <w:r w:rsidRPr="00F23E21">
        <w:t>to moist gas streams</w:t>
      </w:r>
      <w:r w:rsidRPr="00F23E21">
        <w:fldChar w:fldCharType="begin"/>
      </w:r>
      <w:r w:rsidR="00C602E1" w:rsidRPr="00F23E21">
        <w:instrText xml:space="preserve"> ADDIN EN.CITE &lt;EndNote&gt;&lt;Cite&gt;&lt;Author&gt;Besson&lt;/Author&gt;&lt;Year&gt;1958&lt;/Year&gt;&lt;RecNum&gt;172&lt;/RecNum&gt;&lt;DisplayText&gt;&lt;style face="superscript"&gt;4&lt;/style&gt;&lt;/DisplayText&gt;&lt;record&gt;&lt;rec-number&gt;172&lt;/rec-number&gt;&lt;foreign-keys&gt;&lt;key app="EN" db-id="pxp0t2da6v9p27efza7pe5zgx202r0p0rrzs" timestamp="1478077164"&gt;172&lt;/key&gt;&lt;/foreign-keys&gt;&lt;ref-type name="Journal Article"&gt;17&lt;/ref-type&gt;&lt;contributors&gt;&lt;authors&gt;&lt;author&gt;Besson, J.&lt;/author&gt;&lt;author&gt;Muller, W.&lt;/author&gt;&lt;/authors&gt;&lt;/contributors&gt;&lt;titles&gt;&lt;title&gt;The reaction of nitrogen on lithium at ordinary temperatures and the role of water vapor in this reaction&lt;/title&gt;&lt;secondary-title&gt;Compt. Rend.&lt;/secondary-title&gt;&lt;/titles&gt;&lt;periodical&gt;&lt;full-title&gt;Compt. Rend.&lt;/full-title&gt;&lt;/periodical&gt;&lt;pages&gt;2370-2372&lt;/pages&gt;&lt;volume&gt;247&lt;/volume&gt;&lt;dates&gt;&lt;year&gt;1958&lt;/year&gt;&lt;/dates&gt;&lt;urls&gt;&lt;/urls&gt;&lt;/record&gt;&lt;/Cite&gt;&lt;/EndNote&gt;</w:instrText>
      </w:r>
      <w:r w:rsidRPr="00F23E21">
        <w:fldChar w:fldCharType="separate"/>
      </w:r>
      <w:r w:rsidR="00C602E1" w:rsidRPr="00F23E21">
        <w:rPr>
          <w:vertAlign w:val="superscript"/>
        </w:rPr>
        <w:t>4</w:t>
      </w:r>
      <w:r w:rsidRPr="00F23E21">
        <w:fldChar w:fldCharType="end"/>
      </w:r>
      <w:r w:rsidRPr="00F23E21">
        <w:t xml:space="preserve">. </w:t>
      </w:r>
      <w:r w:rsidR="00C602E1" w:rsidRPr="00F23E21">
        <w:t xml:space="preserve">Such </w:t>
      </w:r>
      <w:r w:rsidRPr="00F23E21">
        <w:t xml:space="preserve">observations indicate that </w:t>
      </w:r>
      <w:r w:rsidR="00C602E1" w:rsidRPr="00F23E21">
        <w:t xml:space="preserve">water </w:t>
      </w:r>
      <w:r w:rsidRPr="00F23E21">
        <w:t xml:space="preserve">plays an indispensable role in enabling </w:t>
      </w:r>
      <w:r w:rsidR="00C602E1" w:rsidRPr="00F23E21">
        <w:t xml:space="preserve">lithium-gas </w:t>
      </w:r>
      <w:r w:rsidRPr="00F23E21">
        <w:t>reaction</w:t>
      </w:r>
      <w:r w:rsidR="00C602E1" w:rsidRPr="00F23E21">
        <w:t xml:space="preserve">s. </w:t>
      </w:r>
      <w:r w:rsidR="003130DA" w:rsidRPr="00F23E21">
        <w:rPr>
          <w:highlight w:val="yellow"/>
        </w:rPr>
        <w:t>T</w:t>
      </w:r>
      <w:r w:rsidR="00C602E1" w:rsidRPr="00F23E21">
        <w:rPr>
          <w:highlight w:val="yellow"/>
        </w:rPr>
        <w:t>hrough the analysis of final products of lithium-gas reactions</w:t>
      </w:r>
      <w:r w:rsidR="003130DA" w:rsidRPr="00F23E21">
        <w:fldChar w:fldCharType="begin"/>
      </w:r>
      <w:r w:rsidR="003130DA" w:rsidRPr="00F23E21">
        <w:instrText xml:space="preserve"> ADDIN EN.CITE &lt;EndNote&gt;&lt;Cite&gt;&lt;Author&gt;Rhein&lt;/Author&gt;&lt;Year&gt;1990&lt;/Year&gt;&lt;RecNum&gt;690&lt;/RecNum&gt;&lt;DisplayText&gt;&lt;style face="superscript"&gt;2&lt;/style&gt;&lt;/DisplayText&gt;&lt;record&gt;&lt;rec-number&gt;690&lt;/rec-number&gt;&lt;foreign-keys&gt;&lt;key app="EN" db-id="r2p5rr9s7p9xfpe9vz2vwfa7p0eszdv5tvat" timestamp="1498347475"&gt;690&lt;/key&gt;&lt;key app="ENWeb" db-id=""&gt;0&lt;/key&gt;&lt;/foreign-keys&gt;&lt;ref-type name="Report"&gt;27&lt;/ref-type&gt;&lt;contributors&gt;&lt;authors&gt;&lt;author&gt;Robert A. Rhein&lt;/author&gt;&lt;/authors&gt;&lt;/contributors&gt;&lt;titles&gt;&lt;title&gt;Lithium Combustion: A Review&lt;/title&gt;&lt;secondary-title&gt;Naval Air Systems Command&lt;/secondary-title&gt;&lt;/titles&gt;&lt;dates&gt;&lt;year&gt;1990&lt;/year&gt;&lt;/dates&gt;&lt;urls&gt;&lt;/urls&gt;&lt;research-notes&gt;Li + gas reactivity&lt;/research-notes&gt;&lt;/record&gt;&lt;/Cite&gt;&lt;/EndNote&gt;</w:instrText>
      </w:r>
      <w:r w:rsidR="003130DA" w:rsidRPr="00F23E21">
        <w:fldChar w:fldCharType="separate"/>
      </w:r>
      <w:r w:rsidR="003130DA" w:rsidRPr="00F23E21">
        <w:rPr>
          <w:vertAlign w:val="superscript"/>
        </w:rPr>
        <w:t>2</w:t>
      </w:r>
      <w:r w:rsidR="003130DA" w:rsidRPr="00F23E21">
        <w:fldChar w:fldCharType="end"/>
      </w:r>
      <w:r w:rsidR="00C602E1" w:rsidRPr="00F23E21">
        <w:rPr>
          <w:highlight w:val="yellow"/>
        </w:rPr>
        <w:t>,</w:t>
      </w:r>
      <w:r w:rsidR="00C602E1" w:rsidRPr="00F23E21">
        <w:t xml:space="preserve"> it is acknowledged that the presence of lithium hydroxide or lithium hydride </w:t>
      </w:r>
      <w:r w:rsidR="00F21159" w:rsidRPr="00F23E21">
        <w:rPr>
          <w:highlight w:val="yellow"/>
        </w:rPr>
        <w:lastRenderedPageBreak/>
        <w:t>might be</w:t>
      </w:r>
      <w:r w:rsidR="00F21159" w:rsidRPr="00F23E21">
        <w:t xml:space="preserve"> </w:t>
      </w:r>
      <w:r w:rsidR="00C602E1" w:rsidRPr="00F23E21">
        <w:t>responsible for those reactions</w:t>
      </w:r>
      <w:r w:rsidR="00C602E1" w:rsidRPr="00F23E21">
        <w:fldChar w:fldCharType="begin"/>
      </w:r>
      <w:r w:rsidR="00C602E1" w:rsidRPr="00F23E21">
        <w:instrText xml:space="preserve"> ADDIN EN.CITE &lt;EndNote&gt;&lt;Cite&gt;&lt;Author&gt;Schiemann&lt;/Author&gt;&lt;Year&gt;2016&lt;/Year&gt;&lt;RecNum&gt;681&lt;/RecNum&gt;&lt;DisplayText&gt;&lt;style face="superscript"&gt;3&lt;/style&gt;&lt;/DisplayText&gt;&lt;record&gt;&lt;rec-number&gt;681&lt;/rec-number&gt;&lt;foreign-keys&gt;&lt;key app="EN" db-id="r2p5rr9s7p9xfpe9vz2vwfa7p0eszdv5tvat" timestamp="1497600347"&gt;681&lt;/key&gt;&lt;key app="ENWeb" db-id=""&gt;0&lt;/key&gt;&lt;/foreign-keys&gt;&lt;ref-type name="Journal Article"&gt;17&lt;/ref-type&gt;&lt;contributors&gt;&lt;authors&gt;&lt;author&gt;Schiemann, Martin&lt;/author&gt;&lt;author&gt;Bergthorson, Jeffrey&lt;/author&gt;&lt;author&gt;Fischer, Peter&lt;/author&gt;&lt;author&gt;Scherer, Viktor&lt;/author&gt;&lt;author&gt;Taroata, Dan&lt;/author&gt;&lt;author&gt;Schmid, Günther&lt;/author&gt;&lt;/authors&gt;&lt;/contributors&gt;&lt;titles&gt;&lt;title&gt;A review on lithium combustion&lt;/title&gt;&lt;secondary-title&gt;Applied Energy&lt;/secondary-title&gt;&lt;/titles&gt;&lt;periodical&gt;&lt;full-title&gt;Applied Energy&lt;/full-title&gt;&lt;/periodical&gt;&lt;pages&gt;948-965&lt;/pages&gt;&lt;volume&gt;162&lt;/volume&gt;&lt;dates&gt;&lt;year&gt;2016&lt;/year&gt;&lt;/dates&gt;&lt;isbn&gt;03062619&lt;/isbn&gt;&lt;urls&gt;&lt;/urls&gt;&lt;electronic-resource-num&gt;10.1016/j.apenergy.2015.10.172&lt;/electronic-resource-num&gt;&lt;research-notes&gt;Li + gas reactivity&lt;/research-notes&gt;&lt;/record&gt;&lt;/Cite&gt;&lt;/EndNote&gt;</w:instrText>
      </w:r>
      <w:r w:rsidR="00C602E1" w:rsidRPr="00F23E21">
        <w:fldChar w:fldCharType="separate"/>
      </w:r>
      <w:r w:rsidR="00C602E1" w:rsidRPr="00F23E21">
        <w:rPr>
          <w:vertAlign w:val="superscript"/>
        </w:rPr>
        <w:t>3</w:t>
      </w:r>
      <w:r w:rsidR="00C602E1" w:rsidRPr="00F23E21">
        <w:fldChar w:fldCharType="end"/>
      </w:r>
      <w:r w:rsidR="00C602E1" w:rsidRPr="00F23E21">
        <w:t xml:space="preserve">, </w:t>
      </w:r>
      <w:r w:rsidRPr="00F23E21">
        <w:t>although the underlying mechanism is still unclear.</w:t>
      </w:r>
      <w:r w:rsidR="00C602E1" w:rsidRPr="00F23E21">
        <w:t xml:space="preserve"> </w:t>
      </w:r>
      <w:r w:rsidR="007515FD" w:rsidRPr="00F23E21">
        <w:rPr>
          <w:highlight w:val="yellow"/>
        </w:rPr>
        <w:t>The interplay of water molecules with either gases or lithium surface needs to be addressed more precisely to elucidate how such an exposure lowers the reaction energy barriers leading to low temperature lithium-gas reactions. Indeed, it is unclear why such reactions showed direct relationship with water content while higher water content</w:t>
      </w:r>
      <w:r w:rsidR="00705116" w:rsidRPr="00F23E21">
        <w:rPr>
          <w:highlight w:val="yellow"/>
        </w:rPr>
        <w:t>s</w:t>
      </w:r>
      <w:r w:rsidR="007515FD" w:rsidRPr="00F23E21">
        <w:rPr>
          <w:highlight w:val="yellow"/>
        </w:rPr>
        <w:t xml:space="preserve"> reverse and lower the reactivities</w:t>
      </w:r>
      <w:r w:rsidR="00386477" w:rsidRPr="00F23E21">
        <w:rPr>
          <w:highlight w:val="yellow"/>
        </w:rPr>
        <w:fldChar w:fldCharType="begin"/>
      </w:r>
      <w:r w:rsidR="00DF0A0F" w:rsidRPr="00F23E21">
        <w:rPr>
          <w:highlight w:val="yellow"/>
        </w:rPr>
        <w:instrText xml:space="preserve"> ADDIN EN.CITE &lt;EndNote&gt;&lt;Cite&gt;&lt;Author&gt;Rhein&lt;/Author&gt;&lt;Year&gt;1990&lt;/Year&gt;&lt;RecNum&gt;690&lt;/RecNum&gt;&lt;DisplayText&gt;&lt;style face="superscript"&gt;2&lt;/style&gt;&lt;/DisplayText&gt;&lt;record&gt;&lt;rec-number&gt;690&lt;/rec-number&gt;&lt;foreign-keys&gt;&lt;key app="EN" db-id="r2p5rr9s7p9xfpe9vz2vwfa7p0eszdv5tvat" timestamp="1498347475"&gt;690&lt;/key&gt;&lt;key app="ENWeb" db-id=""&gt;0&lt;/key&gt;&lt;/foreign-keys&gt;&lt;ref-type name="Report"&gt;27&lt;/ref-type&gt;&lt;contributors&gt;&lt;authors&gt;&lt;author&gt;Robert A. Rhein&lt;/author&gt;&lt;/authors&gt;&lt;/contributors&gt;&lt;titles&gt;&lt;title&gt;Lithium Combustion: A Review&lt;/title&gt;&lt;secondary-title&gt;Naval Air Systems Command&lt;/secondary-title&gt;&lt;/titles&gt;&lt;dates&gt;&lt;year&gt;1990&lt;/year&gt;&lt;/dates&gt;&lt;urls&gt;&lt;/urls&gt;&lt;research-notes&gt;Li + gas reactivity&lt;/research-notes&gt;&lt;/record&gt;&lt;/Cite&gt;&lt;/EndNote&gt;</w:instrText>
      </w:r>
      <w:r w:rsidR="00386477" w:rsidRPr="00F23E21">
        <w:rPr>
          <w:highlight w:val="yellow"/>
        </w:rPr>
        <w:fldChar w:fldCharType="separate"/>
      </w:r>
      <w:r w:rsidR="00DF0A0F" w:rsidRPr="00F23E21">
        <w:rPr>
          <w:highlight w:val="yellow"/>
          <w:vertAlign w:val="superscript"/>
        </w:rPr>
        <w:t>2</w:t>
      </w:r>
      <w:r w:rsidR="00386477" w:rsidRPr="00F23E21">
        <w:rPr>
          <w:highlight w:val="yellow"/>
        </w:rPr>
        <w:fldChar w:fldCharType="end"/>
      </w:r>
      <w:r w:rsidR="00DF0A0F" w:rsidRPr="00F23E21">
        <w:rPr>
          <w:highlight w:val="yellow"/>
        </w:rPr>
        <w:t>.</w:t>
      </w:r>
      <w:r w:rsidR="0011108A" w:rsidRPr="00F23E21">
        <w:rPr>
          <w:highlight w:val="yellow"/>
        </w:rPr>
        <w:t xml:space="preserve"> </w:t>
      </w:r>
      <w:r w:rsidR="00A727E1" w:rsidRPr="00F23E21">
        <w:rPr>
          <w:highlight w:val="yellow"/>
        </w:rPr>
        <w:t>It is unclear how and when, in the course of reaction, lithium hydroxide is generated and how it participates in the progress of reaction or whether does it play any critical role in these reactions or it’s a prominent byproduct.</w:t>
      </w:r>
      <w:r w:rsidR="00A727E1" w:rsidRPr="00F23E21">
        <w:t xml:space="preserve"> </w:t>
      </w:r>
      <w:r w:rsidR="00686342" w:rsidRPr="00F23E21">
        <w:t xml:space="preserve">  </w:t>
      </w:r>
    </w:p>
    <w:p w:rsidR="00E176CA" w:rsidRPr="00F23E21" w:rsidRDefault="00835726" w:rsidP="00E176CA">
      <w:pPr>
        <w:jc w:val="both"/>
      </w:pPr>
      <w:r w:rsidRPr="00F23E21">
        <w:t xml:space="preserve">Understanding the interaction and/or reaction between </w:t>
      </w:r>
      <w:r w:rsidR="003130DA" w:rsidRPr="00F23E21">
        <w:t xml:space="preserve">lithium </w:t>
      </w:r>
      <w:r w:rsidRPr="00F23E21">
        <w:t xml:space="preserve">metal and </w:t>
      </w:r>
      <w:r w:rsidR="003130DA" w:rsidRPr="00F23E21">
        <w:t xml:space="preserve">water </w:t>
      </w:r>
      <w:r w:rsidRPr="00F23E21">
        <w:t>at ambient conditions is</w:t>
      </w:r>
      <w:r w:rsidR="003130DA" w:rsidRPr="00F23E21">
        <w:t xml:space="preserve"> </w:t>
      </w:r>
      <w:r w:rsidR="003130DA" w:rsidRPr="00F23E21">
        <w:rPr>
          <w:highlight w:val="yellow"/>
        </w:rPr>
        <w:t>then</w:t>
      </w:r>
      <w:r w:rsidRPr="00F23E21">
        <w:t xml:space="preserve"> crucial to establish the </w:t>
      </w:r>
      <w:r w:rsidR="003130DA" w:rsidRPr="00F23E21">
        <w:t xml:space="preserve">lithium </w:t>
      </w:r>
      <w:r w:rsidRPr="00F23E21">
        <w:t>reactivity with other gases in a moist environment</w:t>
      </w:r>
      <w:r w:rsidRPr="00F23E21">
        <w:fldChar w:fldCharType="begin"/>
      </w:r>
      <w:r w:rsidR="00DF0A0F" w:rsidRPr="00F23E21">
        <w:instrText xml:space="preserve"> ADDIN EN.CITE &lt;EndNote&gt;&lt;Cite&gt;&lt;Author&gt;Schiemann&lt;/Author&gt;&lt;Year&gt;2016&lt;/Year&gt;&lt;RecNum&gt;1442&lt;/RecNum&gt;&lt;DisplayText&gt;&lt;style face="superscript"&gt;5&lt;/style&gt;&lt;/DisplayText&gt;&lt;record&gt;&lt;rec-number&gt;1442&lt;/rec-number&gt;&lt;foreign-keys&gt;&lt;key app="EN" db-id="r2p5rr9s7p9xfpe9vz2vwfa7p0eszdv5tvat" timestamp="1520757362"&gt;1442&lt;/key&gt;&lt;key app="ENWeb" db-id=""&gt;0&lt;/key&gt;&lt;/foreign-keys&gt;&lt;ref-type name="Journal Article"&gt;17&lt;/ref-type&gt;&lt;contributors&gt;&lt;authors&gt;&lt;author&gt;Schiemann, M.&lt;/author&gt;&lt;author&gt;Fischer, P.&lt;/author&gt;&lt;author&gt;Bergthorson, J.&lt;/author&gt;&lt;author&gt;Schmid, G.&lt;/author&gt;&lt;author&gt;Taroata, D.&lt;/author&gt;&lt;/authors&gt;&lt;/contributors&gt;&lt;titles&gt;&lt;title&gt;Combustion of Lithium Particles in N2—Reaction Rates&lt;/title&gt;&lt;secondary-title&gt;Combustion Science and Technology&lt;/secondary-title&gt;&lt;/titles&gt;&lt;periodical&gt;&lt;full-title&gt;Combustion Science and Technology&lt;/full-title&gt;&lt;/periodical&gt;&lt;pages&gt;169-186&lt;/pages&gt;&lt;volume&gt;189&lt;/volume&gt;&lt;number&gt;1&lt;/number&gt;&lt;section&gt;169&lt;/section&gt;&lt;dates&gt;&lt;year&gt;2016&lt;/year&gt;&lt;/dates&gt;&lt;isbn&gt;0010-2202&amp;#xD;1563-521X&lt;/isbn&gt;&lt;urls&gt;&lt;/urls&gt;&lt;electronic-resource-num&gt;10.1080/00102202.2016.1196200&lt;/electronic-resource-num&gt;&lt;research-notes&gt;Li + gas reactivity&lt;/research-notes&gt;&lt;/record&gt;&lt;/Cite&gt;&lt;/EndNote&gt;</w:instrText>
      </w:r>
      <w:r w:rsidRPr="00F23E21">
        <w:fldChar w:fldCharType="separate"/>
      </w:r>
      <w:r w:rsidR="00DF0A0F" w:rsidRPr="00F23E21">
        <w:rPr>
          <w:vertAlign w:val="superscript"/>
        </w:rPr>
        <w:t>5</w:t>
      </w:r>
      <w:r w:rsidRPr="00F23E21">
        <w:fldChar w:fldCharType="end"/>
      </w:r>
      <w:r w:rsidRPr="00F23E21">
        <w:t xml:space="preserve">. It in turn allows for rationally designing and optimizing </w:t>
      </w:r>
      <w:r w:rsidR="003130DA" w:rsidRPr="00F23E21">
        <w:rPr>
          <w:highlight w:val="yellow"/>
        </w:rPr>
        <w:t>potential</w:t>
      </w:r>
      <w:r w:rsidR="003130DA" w:rsidRPr="00F23E21">
        <w:t xml:space="preserve"> </w:t>
      </w:r>
      <w:r w:rsidRPr="00F23E21">
        <w:t xml:space="preserve">applications of </w:t>
      </w:r>
      <w:r w:rsidR="003130DA" w:rsidRPr="00F23E21">
        <w:t xml:space="preserve">lithium </w:t>
      </w:r>
      <w:r w:rsidR="000D461E" w:rsidRPr="00F23E21">
        <w:rPr>
          <w:highlight w:val="yellow"/>
        </w:rPr>
        <w:t xml:space="preserve">in </w:t>
      </w:r>
      <w:r w:rsidR="003130DA" w:rsidRPr="00F23E21">
        <w:rPr>
          <w:highlight w:val="yellow"/>
        </w:rPr>
        <w:t>gas separation and capture</w:t>
      </w:r>
      <w:r w:rsidRPr="00F23E21">
        <w:rPr>
          <w:highlight w:val="yellow"/>
        </w:rPr>
        <w:t xml:space="preserve">. </w:t>
      </w:r>
      <w:r w:rsidR="000D461E" w:rsidRPr="00F23E21">
        <w:rPr>
          <w:highlight w:val="yellow"/>
        </w:rPr>
        <w:t>A</w:t>
      </w:r>
      <w:r w:rsidR="00A80B38" w:rsidRPr="00F23E21">
        <w:rPr>
          <w:highlight w:val="yellow"/>
        </w:rPr>
        <w:t xml:space="preserve"> s</w:t>
      </w:r>
      <w:r w:rsidR="000D461E" w:rsidRPr="00F23E21">
        <w:rPr>
          <w:highlight w:val="yellow"/>
        </w:rPr>
        <w:t>pecial example of such application is</w:t>
      </w:r>
      <w:r w:rsidR="000D461E" w:rsidRPr="00F23E21">
        <w:t xml:space="preserve"> the separation of </w:t>
      </w:r>
      <w:r w:rsidR="00A80B38" w:rsidRPr="00F23E21">
        <w:t>nitrogen</w:t>
      </w:r>
      <w:r w:rsidR="000D461E" w:rsidRPr="00F23E21">
        <w:t xml:space="preserve"> from pretreated natural gas streams (mainly containing </w:t>
      </w:r>
      <w:r w:rsidR="00C077C6" w:rsidRPr="00F23E21">
        <w:t xml:space="preserve">nitrogen </w:t>
      </w:r>
      <w:r w:rsidR="000D461E" w:rsidRPr="00F23E21">
        <w:t xml:space="preserve">and </w:t>
      </w:r>
      <w:r w:rsidR="00C077C6" w:rsidRPr="00F23E21">
        <w:t>methane</w:t>
      </w:r>
      <w:r w:rsidR="000D461E" w:rsidRPr="00F23E21">
        <w:t xml:space="preserve">) </w:t>
      </w:r>
      <w:r w:rsidR="00A80B38" w:rsidRPr="00F23E21">
        <w:rPr>
          <w:highlight w:val="yellow"/>
        </w:rPr>
        <w:t>as one of</w:t>
      </w:r>
      <w:r w:rsidR="00A80B38" w:rsidRPr="00F23E21">
        <w:t xml:space="preserve"> </w:t>
      </w:r>
      <w:r w:rsidR="000D461E" w:rsidRPr="00F23E21">
        <w:t>the most challenging and important gas separation applications</w:t>
      </w:r>
      <w:r w:rsidR="000D461E" w:rsidRPr="00F23E21">
        <w:fldChar w:fldCharType="begin"/>
      </w:r>
      <w:r w:rsidR="000D461E" w:rsidRPr="00F23E21">
        <w:instrText xml:space="preserve"> ADDIN EN.CITE &lt;EndNote&gt;&lt;Cite&gt;&lt;Author&gt;Bahadori&lt;/Author&gt;&lt;Year&gt;2014&lt;/Year&gt;&lt;RecNum&gt;1108&lt;/RecNum&gt;&lt;DisplayText&gt;&lt;style face="superscript"&gt;6&lt;/style&gt;&lt;/DisplayText&gt;&lt;record&gt;&lt;rec-number&gt;1108&lt;/rec-number&gt;&lt;foreign-keys&gt;&lt;key app="EN" db-id="r2p5rr9s7p9xfpe9vz2vwfa7p0eszdv5tvat" timestamp="1513820135"&gt;1108&lt;/key&gt;&lt;/foreign-keys&gt;&lt;ref-type name="Book"&gt;6&lt;/ref-type&gt;&lt;contributors&gt;&lt;authors&gt;&lt;author&gt;Bahadori, A.&lt;/author&gt;&lt;/authors&gt;&lt;/contributors&gt;&lt;titles&gt;&lt;title&gt;Natural Gas Processing: Technology and Engineering Design&lt;/title&gt;&lt;/titles&gt;&lt;dates&gt;&lt;year&gt;2014&lt;/year&gt;&lt;/dates&gt;&lt;publisher&gt;Elsevier Science&lt;/publisher&gt;&lt;isbn&gt;9780124202047&lt;/isbn&gt;&lt;urls&gt;&lt;related-urls&gt;&lt;url&gt;https://books.google.com.hk/books?id=1VgXAwAAQBAJ&lt;/url&gt;&lt;/related-urls&gt;&lt;/urls&gt;&lt;/record&gt;&lt;/Cite&gt;&lt;/EndNote&gt;</w:instrText>
      </w:r>
      <w:r w:rsidR="000D461E" w:rsidRPr="00F23E21">
        <w:fldChar w:fldCharType="separate"/>
      </w:r>
      <w:r w:rsidR="000D461E" w:rsidRPr="00F23E21">
        <w:rPr>
          <w:vertAlign w:val="superscript"/>
        </w:rPr>
        <w:t>6</w:t>
      </w:r>
      <w:r w:rsidR="000D461E" w:rsidRPr="00F23E21">
        <w:fldChar w:fldCharType="end"/>
      </w:r>
      <w:r w:rsidR="000D461E" w:rsidRPr="00F23E21">
        <w:t>. In such gas streams, nitrogen is regarded as an impurity that needs to be removed</w:t>
      </w:r>
      <w:r w:rsidR="000D461E" w:rsidRPr="00F23E21">
        <w:fldChar w:fldCharType="begin"/>
      </w:r>
      <w:r w:rsidR="000D461E" w:rsidRPr="00F23E21">
        <w:instrText xml:space="preserve"> ADDIN EN.CITE &lt;EndNote&gt;&lt;Cite&gt;&lt;Author&gt;Xiong&lt;/Author&gt;&lt;Year&gt;2017&lt;/Year&gt;&lt;RecNum&gt;1111&lt;/RecNum&gt;&lt;DisplayText&gt;&lt;style face="superscript"&gt;7&lt;/style&gt;&lt;/DisplayText&gt;&lt;record&gt;&lt;rec-number&gt;1111&lt;/rec-number&gt;&lt;foreign-keys&gt;&lt;key app="EN" db-id="r2p5rr9s7p9xfpe9vz2vwfa7p0eszdv5tvat" timestamp="1513820306"&gt;1111&lt;/key&gt;&lt;/foreign-keys&gt;&lt;ref-type name="Journal Article"&gt;17&lt;/ref-type&gt;&lt;contributors&gt;&lt;authors&gt;&lt;author&gt;L. Xiong&lt;/author&gt;&lt;author&gt;N. Peng&lt;/author&gt;&lt;author&gt;L. Liu&lt;/author&gt;&lt;author&gt;L. Gong&lt;/author&gt;&lt;/authors&gt;&lt;/contributors&gt;&lt;titles&gt;&lt;title&gt;Helium extraction and nitrogen removal from LNG boil-off gas&lt;/title&gt;&lt;secondary-title&gt;IOP Conference Series: Materials Science and Engineering&lt;/secondary-title&gt;&lt;/titles&gt;&lt;periodical&gt;&lt;full-title&gt;IOP Conference Series: Materials Science and Engineering&lt;/full-title&gt;&lt;/periodical&gt;&lt;pages&gt;012003&lt;/pages&gt;&lt;volume&gt;171&lt;/volume&gt;&lt;number&gt;1&lt;/number&gt;&lt;dates&gt;&lt;year&gt;2017&lt;/year&gt;&lt;/dates&gt;&lt;isbn&gt;1757-899X&lt;/isbn&gt;&lt;urls&gt;&lt;related-urls&gt;&lt;url&gt;http://stacks.iop.org/1757-899X/171/i=1/a=012003&lt;/url&gt;&lt;/related-urls&gt;&lt;/urls&gt;&lt;/record&gt;&lt;/Cite&gt;&lt;/EndNote&gt;</w:instrText>
      </w:r>
      <w:r w:rsidR="000D461E" w:rsidRPr="00F23E21">
        <w:fldChar w:fldCharType="separate"/>
      </w:r>
      <w:r w:rsidR="000D461E" w:rsidRPr="00F23E21">
        <w:rPr>
          <w:vertAlign w:val="superscript"/>
        </w:rPr>
        <w:t>7</w:t>
      </w:r>
      <w:r w:rsidR="000D461E" w:rsidRPr="00F23E21">
        <w:fldChar w:fldCharType="end"/>
      </w:r>
      <w:r w:rsidR="000D461E" w:rsidRPr="00F23E21">
        <w:t>. The state-of-the-art technology for nitrogen removal from natural gas is cryogenic distillation, a process being highly energy intensive</w:t>
      </w:r>
      <w:r w:rsidR="000D461E" w:rsidRPr="00F23E21">
        <w:fldChar w:fldCharType="begin"/>
      </w:r>
      <w:r w:rsidR="000D461E" w:rsidRPr="00F23E21">
        <w:instrText xml:space="preserve"> ADDIN EN.CITE &lt;EndNote&gt;&lt;Cite&gt;&lt;Author&gt;Rufford&lt;/Author&gt;&lt;Year&gt;2012&lt;/Year&gt;&lt;RecNum&gt;1203&lt;/RecNum&gt;&lt;DisplayText&gt;&lt;style face="superscript"&gt;8&lt;/style&gt;&lt;/DisplayText&gt;&lt;record&gt;&lt;rec-number&gt;1203&lt;/rec-number&gt;&lt;foreign-keys&gt;&lt;key app="EN" db-id="r2p5rr9s7p9xfpe9vz2vwfa7p0eszdv5tvat" timestamp="1514945785"&gt;1203&lt;/key&gt;&lt;key app="ENWeb" db-id=""&gt;0&lt;/key&gt;&lt;/foreign-keys&gt;&lt;ref-type name="Journal Article"&gt;17&lt;/ref-type&gt;&lt;contributors&gt;&lt;authors&gt;&lt;author&gt;Rufford, T. E.&lt;/author&gt;&lt;author&gt;Smart, S.&lt;/author&gt;&lt;author&gt;Watson, G. C. Y.&lt;/author&gt;&lt;author&gt;Graham, B. F.&lt;/author&gt;&lt;author&gt;Boxall, J.&lt;/author&gt;&lt;author&gt;Diniz da Costa, J. C.&lt;/author&gt;&lt;author&gt;May, E. F.&lt;/author&gt;&lt;/authors&gt;&lt;/contributors&gt;&lt;titles&gt;&lt;title&gt;The removal of CO2 and N2 from natural gas: A review of conventional and emerging process technologies&lt;/title&gt;&lt;secondary-title&gt;Journal of Petroleum Science and Engineering&lt;/secondary-title&gt;&lt;/titles&gt;&lt;periodical&gt;&lt;full-title&gt;Journal of Petroleum Science and Engineering&lt;/full-title&gt;&lt;/periodical&gt;&lt;pages&gt;123-154&lt;/pages&gt;&lt;volume&gt;94-95&lt;/volume&gt;&lt;section&gt;123&lt;/section&gt;&lt;dates&gt;&lt;year&gt;2012&lt;/year&gt;&lt;/dates&gt;&lt;isbn&gt;09204105&lt;/isbn&gt;&lt;urls&gt;&lt;/urls&gt;&lt;electronic-resource-num&gt;10.1016/j.petrol.2012.06.016&lt;/electronic-resource-num&gt;&lt;/record&gt;&lt;/Cite&gt;&lt;/EndNote&gt;</w:instrText>
      </w:r>
      <w:r w:rsidR="000D461E" w:rsidRPr="00F23E21">
        <w:fldChar w:fldCharType="separate"/>
      </w:r>
      <w:r w:rsidR="000D461E" w:rsidRPr="00F23E21">
        <w:rPr>
          <w:vertAlign w:val="superscript"/>
        </w:rPr>
        <w:t>8</w:t>
      </w:r>
      <w:r w:rsidR="000D461E" w:rsidRPr="00F23E21">
        <w:fldChar w:fldCharType="end"/>
      </w:r>
      <w:r w:rsidR="000D461E" w:rsidRPr="00F23E21">
        <w:t xml:space="preserve">. A material capable of reacting with nitrogen but not with methane at ambient temperature and thus exclusively removing nitrogen would afford an exceptionally high selectivity and thus </w:t>
      </w:r>
      <w:r w:rsidR="000D461E" w:rsidRPr="00F23E21">
        <w:rPr>
          <w:rFonts w:eastAsiaTheme="minorEastAsia"/>
          <w:lang w:eastAsia="zh-CN"/>
        </w:rPr>
        <w:t xml:space="preserve">efficient </w:t>
      </w:r>
      <w:r w:rsidR="000D461E" w:rsidRPr="00F23E21">
        <w:t>route for natural gas purification.</w:t>
      </w:r>
      <w:r w:rsidR="00A80B38" w:rsidRPr="00F23E21">
        <w:t xml:space="preserve"> </w:t>
      </w:r>
      <w:r w:rsidR="00A80B38" w:rsidRPr="00F23E21">
        <w:rPr>
          <w:highlight w:val="yellow"/>
        </w:rPr>
        <w:t>This indicates that a</w:t>
      </w:r>
      <w:r w:rsidR="00A80B38" w:rsidRPr="00F23E21">
        <w:t xml:space="preserve"> manipulated exclusive reaction of lithium with nitrogen will find potential applications </w:t>
      </w:r>
      <w:r w:rsidR="00A80B38" w:rsidRPr="00F23E21">
        <w:rPr>
          <w:highlight w:val="yellow"/>
        </w:rPr>
        <w:t>in such separation practice</w:t>
      </w:r>
      <w:r w:rsidR="00A80B38" w:rsidRPr="00F23E21">
        <w:t xml:space="preserve">. </w:t>
      </w:r>
    </w:p>
    <w:p w:rsidR="00D7411C" w:rsidRPr="00F23E21" w:rsidRDefault="00C64222" w:rsidP="00787724">
      <w:pPr>
        <w:jc w:val="both"/>
      </w:pPr>
      <w:r w:rsidRPr="00F23E21">
        <w:rPr>
          <w:highlight w:val="yellow"/>
        </w:rPr>
        <w:lastRenderedPageBreak/>
        <w:t>Aiming to understand the interplay of water in lithium-gas reactions in the moist environment, the presence of lithium hydroxide in the final product of most of these reactions</w:t>
      </w:r>
      <w:r w:rsidRPr="00F23E21">
        <w:rPr>
          <w:highlight w:val="yellow"/>
        </w:rPr>
        <w:fldChar w:fldCharType="begin"/>
      </w:r>
      <w:r w:rsidRPr="00F23E21">
        <w:rPr>
          <w:highlight w:val="yellow"/>
        </w:rPr>
        <w:instrText xml:space="preserve"> ADDIN EN.CITE &lt;EndNote&gt;&lt;Cite&gt;&lt;Author&gt;Schiemann&lt;/Author&gt;&lt;Year&gt;2016&lt;/Year&gt;&lt;RecNum&gt;681&lt;/RecNum&gt;&lt;DisplayText&gt;&lt;style face="superscript"&gt;3&lt;/style&gt;&lt;/DisplayText&gt;&lt;record&gt;&lt;rec-number&gt;681&lt;/rec-number&gt;&lt;foreign-keys&gt;&lt;key app="EN" db-id="r2p5rr9s7p9xfpe9vz2vwfa7p0eszdv5tvat" timestamp="1497600347"&gt;681&lt;/key&gt;&lt;key app="ENWeb" db-id=""&gt;0&lt;/key&gt;&lt;/foreign-keys&gt;&lt;ref-type name="Journal Article"&gt;17&lt;/ref-type&gt;&lt;contributors&gt;&lt;authors&gt;&lt;author&gt;Schiemann, Martin&lt;/author&gt;&lt;author&gt;Bergthorson, Jeffrey&lt;/author&gt;&lt;author&gt;Fischer, Peter&lt;/author&gt;&lt;author&gt;Scherer, Viktor&lt;/author&gt;&lt;author&gt;Taroata, Dan&lt;/author&gt;&lt;author&gt;Schmid, Günther&lt;/author&gt;&lt;/authors&gt;&lt;/contributors&gt;&lt;titles&gt;&lt;title&gt;A review on lithium combustion&lt;/title&gt;&lt;secondary-title&gt;Applied Energy&lt;/secondary-title&gt;&lt;/titles&gt;&lt;periodical&gt;&lt;full-title&gt;Applied Energy&lt;/full-title&gt;&lt;/periodical&gt;&lt;pages&gt;948-965&lt;/pages&gt;&lt;volume&gt;162&lt;/volume&gt;&lt;dates&gt;&lt;year&gt;2016&lt;/year&gt;&lt;/dates&gt;&lt;isbn&gt;03062619&lt;/isbn&gt;&lt;urls&gt;&lt;/urls&gt;&lt;electronic-resource-num&gt;10.1016/j.apenergy.2015.10.172&lt;/electronic-resource-num&gt;&lt;research-notes&gt;Li + gas reactivity&lt;/research-notes&gt;&lt;/record&gt;&lt;/Cite&gt;&lt;/EndNote&gt;</w:instrText>
      </w:r>
      <w:r w:rsidRPr="00F23E21">
        <w:rPr>
          <w:highlight w:val="yellow"/>
        </w:rPr>
        <w:fldChar w:fldCharType="separate"/>
      </w:r>
      <w:r w:rsidRPr="00F23E21">
        <w:rPr>
          <w:highlight w:val="yellow"/>
          <w:vertAlign w:val="superscript"/>
        </w:rPr>
        <w:t>3</w:t>
      </w:r>
      <w:r w:rsidRPr="00F23E21">
        <w:rPr>
          <w:highlight w:val="yellow"/>
        </w:rPr>
        <w:fldChar w:fldCharType="end"/>
      </w:r>
      <w:r w:rsidRPr="00F23E21">
        <w:rPr>
          <w:highlight w:val="yellow"/>
        </w:rPr>
        <w:t xml:space="preserve"> suggests the requisite for release/generation of hydroxide group (-OH) which can be credited to a possible water dissociation </w:t>
      </w:r>
      <w:r w:rsidR="002C318B" w:rsidRPr="00F23E21">
        <w:t>(H</w:t>
      </w:r>
      <w:r w:rsidR="002C318B" w:rsidRPr="00F23E21">
        <w:rPr>
          <w:vertAlign w:val="subscript"/>
        </w:rPr>
        <w:t>2</w:t>
      </w:r>
      <w:r w:rsidR="002C318B" w:rsidRPr="00F23E21">
        <w:t xml:space="preserve">O* → OH* + H*) </w:t>
      </w:r>
      <w:r w:rsidRPr="00F23E21">
        <w:rPr>
          <w:highlight w:val="yellow"/>
        </w:rPr>
        <w:t xml:space="preserve">over the lithium metal surface as hypothesized and confirmed here. </w:t>
      </w:r>
      <w:r w:rsidR="00921F88" w:rsidRPr="00F23E21">
        <w:rPr>
          <w:highlight w:val="yellow"/>
        </w:rPr>
        <w:t xml:space="preserve">It is interesting to note that </w:t>
      </w:r>
      <w:r w:rsidR="008D6384" w:rsidRPr="00F23E21">
        <w:rPr>
          <w:highlight w:val="yellow"/>
        </w:rPr>
        <w:t>water dissociation</w:t>
      </w:r>
      <w:r w:rsidR="008D6384" w:rsidRPr="00F23E21">
        <w:t xml:space="preserve"> </w:t>
      </w:r>
      <w:r w:rsidR="00835726" w:rsidRPr="00F23E21">
        <w:t>reaction could occur at any temperature but at different scales</w:t>
      </w:r>
      <w:r w:rsidR="00921F88" w:rsidRPr="00F23E21">
        <w:t xml:space="preserve"> </w:t>
      </w:r>
      <w:r w:rsidR="00921F88" w:rsidRPr="00F23E21">
        <w:rPr>
          <w:highlight w:val="yellow"/>
        </w:rPr>
        <w:t>depending the energy barrier demanded</w:t>
      </w:r>
      <w:r w:rsidR="00835726" w:rsidRPr="00F23E21">
        <w:fldChar w:fldCharType="begin">
          <w:fldData xml:space="preserve">PEVuZE5vdGU+PENpdGU+PEF1dGhvcj5PbHNjaGV3c2tpPC9BdXRob3I+PFllYXI+MTk2NzwvWWVh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==
</w:fldData>
        </w:fldChar>
      </w:r>
      <w:r w:rsidR="00787724">
        <w:instrText xml:space="preserve"> ADDIN EN.CITE </w:instrText>
      </w:r>
      <w:r w:rsidR="00787724">
        <w:fldChar w:fldCharType="begin">
          <w:fldData xml:space="preserve">PEVuZE5vdGU+PENpdGU+PEF1dGhvcj5PbHNjaGV3c2tpPC9BdXRob3I+PFllYXI+MTk2NzwvWWVh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==
</w:fldData>
        </w:fldChar>
      </w:r>
      <w:r w:rsidR="00787724">
        <w:instrText xml:space="preserve"> ADDIN EN.CITE.DATA </w:instrText>
      </w:r>
      <w:r w:rsidR="00787724">
        <w:fldChar w:fldCharType="end"/>
      </w:r>
      <w:r w:rsidR="00835726" w:rsidRPr="00F23E21">
        <w:fldChar w:fldCharType="separate"/>
      </w:r>
      <w:r w:rsidR="00787724" w:rsidRPr="00787724">
        <w:rPr>
          <w:noProof/>
          <w:vertAlign w:val="superscript"/>
        </w:rPr>
        <w:t>9, 10</w:t>
      </w:r>
      <w:r w:rsidR="00835726" w:rsidRPr="00F23E21">
        <w:fldChar w:fldCharType="end"/>
      </w:r>
      <w:r w:rsidR="00835726" w:rsidRPr="00F23E21">
        <w:t xml:space="preserve">. </w:t>
      </w:r>
      <w:r w:rsidR="00852757" w:rsidRPr="00F23E21">
        <w:rPr>
          <w:highlight w:val="yellow"/>
        </w:rPr>
        <w:t>This dissociation can be enhanced in the case of interacting with an appropriately introduced and exposed surface</w:t>
      </w:r>
      <w:r w:rsidR="00787724">
        <w:rPr>
          <w:highlight w:val="yellow"/>
        </w:rPr>
        <w:fldChar w:fldCharType="begin">
          <w:fldData xml:space="preserve">PEVuZE5vdGU+PENpdGU+PEF1dGhvcj5TZWVuaXZhc2FuPC9BdXRob3I+PFllYXI+MjAxNDwvWWVh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</w:fldData>
        </w:fldChar>
      </w:r>
      <w:r w:rsidR="00787724">
        <w:rPr>
          <w:highlight w:val="yellow"/>
        </w:rPr>
        <w:instrText xml:space="preserve"> ADDIN EN.CITE </w:instrText>
      </w:r>
      <w:r w:rsidR="00787724">
        <w:rPr>
          <w:highlight w:val="yellow"/>
        </w:rPr>
        <w:fldChar w:fldCharType="begin">
          <w:fldData xml:space="preserve">PEVuZE5vdGU+PENpdGU+PEF1dGhvcj5TZWVuaXZhc2FuPC9BdXRob3I+PFllYXI+MjAxNDwvWWVh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</w:fldData>
        </w:fldChar>
      </w:r>
      <w:r w:rsidR="00787724">
        <w:rPr>
          <w:highlight w:val="yellow"/>
        </w:rPr>
        <w:instrText xml:space="preserve"> ADDIN EN.CITE.DATA </w:instrText>
      </w:r>
      <w:r w:rsidR="00787724">
        <w:rPr>
          <w:highlight w:val="yellow"/>
        </w:rPr>
      </w:r>
      <w:r w:rsidR="00787724">
        <w:rPr>
          <w:highlight w:val="yellow"/>
        </w:rPr>
        <w:fldChar w:fldCharType="end"/>
      </w:r>
      <w:r w:rsidR="00787724">
        <w:rPr>
          <w:highlight w:val="yellow"/>
        </w:rPr>
      </w:r>
      <w:r w:rsidR="00787724">
        <w:rPr>
          <w:highlight w:val="yellow"/>
        </w:rPr>
        <w:fldChar w:fldCharType="separate"/>
      </w:r>
      <w:r w:rsidR="00787724" w:rsidRPr="00787724">
        <w:rPr>
          <w:noProof/>
          <w:highlight w:val="yellow"/>
          <w:vertAlign w:val="superscript"/>
        </w:rPr>
        <w:t>10, 11</w:t>
      </w:r>
      <w:r w:rsidR="00787724">
        <w:rPr>
          <w:highlight w:val="yellow"/>
        </w:rPr>
        <w:fldChar w:fldCharType="end"/>
      </w:r>
      <w:r w:rsidR="00852757" w:rsidRPr="00F23E21">
        <w:rPr>
          <w:highlight w:val="yellow"/>
        </w:rPr>
        <w:t xml:space="preserve">. Such a manipulation has been practiced in literature </w:t>
      </w:r>
      <w:r w:rsidR="006F4530" w:rsidRPr="00F23E21">
        <w:t xml:space="preserve">using both experimental measurements and </w:t>
      </w:r>
      <w:r w:rsidR="002630A2" w:rsidRPr="00F23E21">
        <w:t xml:space="preserve">density functional theory </w:t>
      </w:r>
      <w:r w:rsidR="006F4530" w:rsidRPr="00F23E21">
        <w:t>calculations</w:t>
      </w:r>
      <w:r w:rsidR="006F4530" w:rsidRPr="00F23E21">
        <w:fldChar w:fldCharType="begin">
          <w:fldData xml:space="preserve">PEVuZE5vdGU+PENpdGU+PEF1dGhvcj5NYXNvbjwvQXV0aG9yPjxZZWFyPjIwMTA8L1llYXI+PFJl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</w:fldData>
        </w:fldChar>
      </w:r>
      <w:r w:rsidR="00787724">
        <w:instrText xml:space="preserve"> ADDIN EN.CITE </w:instrText>
      </w:r>
      <w:r w:rsidR="00787724">
        <w:fldChar w:fldCharType="begin">
          <w:fldData xml:space="preserve">PEVuZE5vdGU+PENpdGU+PEF1dGhvcj5NYXNvbjwvQXV0aG9yPjxZZWFyPjIwMTA8L1llYXI+PFJl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</w:fldData>
        </w:fldChar>
      </w:r>
      <w:r w:rsidR="00787724">
        <w:instrText xml:space="preserve"> ADDIN EN.CITE.DATA </w:instrText>
      </w:r>
      <w:r w:rsidR="00787724">
        <w:fldChar w:fldCharType="end"/>
      </w:r>
      <w:r w:rsidR="006F4530" w:rsidRPr="00F23E21">
        <w:fldChar w:fldCharType="separate"/>
      </w:r>
      <w:r w:rsidR="00787724" w:rsidRPr="00787724">
        <w:rPr>
          <w:noProof/>
          <w:vertAlign w:val="superscript"/>
        </w:rPr>
        <w:t>12-30</w:t>
      </w:r>
      <w:r w:rsidR="006F4530" w:rsidRPr="00F23E21">
        <w:fldChar w:fldCharType="end"/>
      </w:r>
      <w:r w:rsidR="006F4530" w:rsidRPr="00F23E21">
        <w:t xml:space="preserve"> </w:t>
      </w:r>
      <w:r w:rsidR="00852757" w:rsidRPr="00F23E21">
        <w:rPr>
          <w:highlight w:val="yellow"/>
        </w:rPr>
        <w:t>addressing the water-gas shift reaction</w:t>
      </w:r>
      <w:r w:rsidR="00852757" w:rsidRPr="00F23E21">
        <w:rPr>
          <w:highlight w:val="yellow"/>
        </w:rPr>
        <w:fldChar w:fldCharType="begin"/>
      </w:r>
      <w:r w:rsidR="00787724">
        <w:rPr>
          <w:highlight w:val="yellow"/>
        </w:rPr>
        <w:instrText xml:space="preserve"> ADDIN EN.CITE &lt;EndNote&gt;&lt;Cite&gt;&lt;Author&gt;Newsome&lt;/Author&gt;&lt;Year&gt;1980&lt;/Year&gt;&lt;RecNum&gt;1560&lt;/RecNum&gt;&lt;DisplayText&gt;&lt;style face="superscript"&gt;31&lt;/style&gt;&lt;/DisplayText&gt;&lt;record&gt;&lt;rec-number&gt;1560&lt;/rec-number&gt;&lt;foreign-keys&gt;&lt;key app="EN" db-id="r2p5rr9s7p9xfpe9vz2vwfa7p0eszdv5tvat" timestamp="1526888711"&gt;1560&lt;/key&gt;&lt;/foreign-keys&gt;&lt;ref-type name="Journal Article"&gt;17&lt;/ref-type&gt;&lt;contributors&gt;&lt;authors&gt;&lt;author&gt;Newsome, David S.&lt;/author&gt;&lt;/authors&gt;&lt;/contributors&gt;&lt;titles&gt;&lt;title&gt;The Water-Gas Shift Reaction&lt;/title&gt;&lt;secondary-title&gt;Catalysis Reviews&lt;/secondary-title&gt;&lt;/titles&gt;&lt;periodical&gt;&lt;full-title&gt;Catalysis Reviews&lt;/full-title&gt;&lt;/periodical&gt;&lt;pages&gt;275-318&lt;/pages&gt;&lt;volume&gt;21&lt;/volume&gt;&lt;number&gt;2&lt;/number&gt;&lt;dates&gt;&lt;year&gt;1980&lt;/year&gt;&lt;pub-dates&gt;&lt;date&gt;1980/01/01&lt;/date&gt;&lt;/pub-dates&gt;&lt;/dates&gt;&lt;publisher&gt;Taylor &amp;amp; Francis&lt;/publisher&gt;&lt;isbn&gt;0161-4940&lt;/isbn&gt;&lt;urls&gt;&lt;related-urls&gt;&lt;url&gt;https://doi.org/10.1080/03602458008067535&lt;/url&gt;&lt;/related-urls&gt;&lt;/urls&gt;&lt;electronic-resource-num&gt;10.1080/03602458008067535&lt;/electronic-resource-num&gt;&lt;/record&gt;&lt;/Cite&gt;&lt;/EndNote&gt;</w:instrText>
      </w:r>
      <w:r w:rsidR="00852757" w:rsidRPr="00F23E21">
        <w:rPr>
          <w:highlight w:val="yellow"/>
        </w:rPr>
        <w:fldChar w:fldCharType="separate"/>
      </w:r>
      <w:r w:rsidR="00787724" w:rsidRPr="00787724">
        <w:rPr>
          <w:noProof/>
          <w:highlight w:val="yellow"/>
          <w:vertAlign w:val="superscript"/>
        </w:rPr>
        <w:t>31</w:t>
      </w:r>
      <w:r w:rsidR="00852757" w:rsidRPr="00F23E21">
        <w:rPr>
          <w:highlight w:val="yellow"/>
        </w:rPr>
        <w:fldChar w:fldCharType="end"/>
      </w:r>
      <w:r w:rsidR="00852757" w:rsidRPr="00F23E21">
        <w:rPr>
          <w:highlight w:val="yellow"/>
        </w:rPr>
        <w:t xml:space="preserve"> where the water dissociation needed to be enhanced in Fischer–Tropsch process</w:t>
      </w:r>
      <w:r w:rsidR="00852757" w:rsidRPr="00F23E21">
        <w:rPr>
          <w:highlight w:val="yellow"/>
        </w:rPr>
        <w:fldChar w:fldCharType="begin"/>
      </w:r>
      <w:r w:rsidR="00787724">
        <w:rPr>
          <w:highlight w:val="yellow"/>
        </w:rPr>
        <w:instrText xml:space="preserve"> ADDIN EN.CITE &lt;EndNote&gt;&lt;Cite&gt;&lt;Author&gt;Rofer-DePoorter&lt;/Author&gt;&lt;Year&gt;1981&lt;/Year&gt;&lt;RecNum&gt;1559&lt;/RecNum&gt;&lt;DisplayText&gt;&lt;style face="superscript"&gt;32&lt;/style&gt;&lt;/DisplayText&gt;&lt;record&gt;&lt;rec-number&gt;1559&lt;/rec-number&gt;&lt;foreign-keys&gt;&lt;key app="EN" db-id="r2p5rr9s7p9xfpe9vz2vwfa7p0eszdv5tvat" timestamp="1526888627"&gt;1559&lt;/key&gt;&lt;/foreign-keys&gt;&lt;ref-type name="Journal Article"&gt;17&lt;/ref-type&gt;&lt;contributors&gt;&lt;authors&gt;&lt;author&gt;Rofer-DePoorter, Cheryl K.&lt;/author&gt;&lt;/authors&gt;&lt;/contributors&gt;&lt;titles&gt;&lt;title&gt;A comprehensive mechanism for the Fischer-Tropsch synthesis&lt;/title&gt;&lt;secondary-title&gt;Chemical Reviews&lt;/secondary-title&gt;&lt;/titles&gt;&lt;periodical&gt;&lt;full-title&gt;Chemical Reviews&lt;/full-title&gt;&lt;/periodical&gt;&lt;pages&gt;447-474&lt;/pages&gt;&lt;volume&gt;81&lt;/volume&gt;&lt;number&gt;5&lt;/number&gt;&lt;dates&gt;&lt;year&gt;1981&lt;/year&gt;&lt;pub-dates&gt;&lt;date&gt;1981/10/01&lt;/date&gt;&lt;/pub-dates&gt;&lt;/dates&gt;&lt;publisher&gt;American Chemical Society&lt;/publisher&gt;&lt;isbn&gt;0009-2665&lt;/isbn&gt;&lt;urls&gt;&lt;related-urls&gt;&lt;url&gt;https://pubs.acs.org/doi/abs/10.1021/cr00045a002&lt;/url&gt;&lt;/related-urls&gt;&lt;/urls&gt;&lt;electronic-resource-num&gt;10.1021/cr00045a002&lt;/electronic-resource-num&gt;&lt;/record&gt;&lt;/Cite&gt;&lt;/EndNote&gt;</w:instrText>
      </w:r>
      <w:r w:rsidR="00852757" w:rsidRPr="00F23E21">
        <w:rPr>
          <w:highlight w:val="yellow"/>
        </w:rPr>
        <w:fldChar w:fldCharType="separate"/>
      </w:r>
      <w:r w:rsidR="00787724" w:rsidRPr="00787724">
        <w:rPr>
          <w:noProof/>
          <w:highlight w:val="yellow"/>
          <w:vertAlign w:val="superscript"/>
        </w:rPr>
        <w:t>32</w:t>
      </w:r>
      <w:r w:rsidR="00852757" w:rsidRPr="00F23E21">
        <w:rPr>
          <w:highlight w:val="yellow"/>
        </w:rPr>
        <w:fldChar w:fldCharType="end"/>
      </w:r>
      <w:r w:rsidR="00852757" w:rsidRPr="00F23E21">
        <w:rPr>
          <w:highlight w:val="yellow"/>
        </w:rPr>
        <w:t>.</w:t>
      </w:r>
      <w:r w:rsidR="002630A2" w:rsidRPr="00F23E21">
        <w:t xml:space="preserve"> </w:t>
      </w:r>
      <w:r w:rsidR="00835726" w:rsidRPr="00F23E21">
        <w:t>Due to the high reactiv</w:t>
      </w:r>
      <w:r w:rsidR="00921F88" w:rsidRPr="00F23E21">
        <w:rPr>
          <w:highlight w:val="yellow"/>
        </w:rPr>
        <w:t>e nature</w:t>
      </w:r>
      <w:r w:rsidR="00921F88" w:rsidRPr="00F23E21">
        <w:t xml:space="preserve"> </w:t>
      </w:r>
      <w:r w:rsidR="00835726" w:rsidRPr="00F23E21">
        <w:t xml:space="preserve">of </w:t>
      </w:r>
      <w:r w:rsidR="00921F88" w:rsidRPr="00F23E21">
        <w:t>lithium,</w:t>
      </w:r>
      <w:r w:rsidR="00835726" w:rsidRPr="00F23E21">
        <w:t xml:space="preserve"> </w:t>
      </w:r>
      <w:r w:rsidR="006E1026" w:rsidRPr="00F23E21">
        <w:rPr>
          <w:highlight w:val="yellow"/>
        </w:rPr>
        <w:t>it is</w:t>
      </w:r>
      <w:r w:rsidR="006E1026" w:rsidRPr="00F23E21">
        <w:t xml:space="preserve"> </w:t>
      </w:r>
      <w:r w:rsidR="00835726" w:rsidRPr="00F23E21">
        <w:t>contend</w:t>
      </w:r>
      <w:r w:rsidR="006E1026" w:rsidRPr="00F23E21">
        <w:rPr>
          <w:highlight w:val="yellow"/>
        </w:rPr>
        <w:t>ed</w:t>
      </w:r>
      <w:r w:rsidR="00835726" w:rsidRPr="00F23E21">
        <w:t xml:space="preserve"> that </w:t>
      </w:r>
      <w:r w:rsidR="00921F88" w:rsidRPr="00F23E21">
        <w:t xml:space="preserve">lithium </w:t>
      </w:r>
      <w:r w:rsidR="00921F88" w:rsidRPr="00F23E21">
        <w:rPr>
          <w:highlight w:val="yellow"/>
        </w:rPr>
        <w:t>may</w:t>
      </w:r>
      <w:r w:rsidR="00921F88" w:rsidRPr="00F23E21">
        <w:t xml:space="preserve"> </w:t>
      </w:r>
      <w:r w:rsidR="00835726" w:rsidRPr="00F23E21">
        <w:t xml:space="preserve">promote </w:t>
      </w:r>
      <w:r w:rsidR="00921F88" w:rsidRPr="00F23E21">
        <w:rPr>
          <w:highlight w:val="yellow"/>
        </w:rPr>
        <w:t>water dissociation</w:t>
      </w:r>
      <w:r w:rsidR="00921F88" w:rsidRPr="00F23E21">
        <w:t xml:space="preserve"> v</w:t>
      </w:r>
      <w:r w:rsidR="00835726" w:rsidRPr="00F23E21">
        <w:t>ia interacting with</w:t>
      </w:r>
      <w:r w:rsidR="00921F88" w:rsidRPr="00F23E21">
        <w:t xml:space="preserve"> </w:t>
      </w:r>
      <w:r w:rsidR="00921F88" w:rsidRPr="00F23E21">
        <w:rPr>
          <w:highlight w:val="yellow"/>
        </w:rPr>
        <w:t>water molecules</w:t>
      </w:r>
      <w:r w:rsidR="00921F88" w:rsidRPr="00F23E21">
        <w:t xml:space="preserve"> </w:t>
      </w:r>
      <w:r w:rsidR="00835726" w:rsidRPr="00F23E21">
        <w:t>and the species generated</w:t>
      </w:r>
      <w:r w:rsidR="0032196C" w:rsidRPr="00F23E21">
        <w:t xml:space="preserve"> </w:t>
      </w:r>
      <w:r w:rsidR="0032196C" w:rsidRPr="00F23E21">
        <w:rPr>
          <w:highlight w:val="yellow"/>
        </w:rPr>
        <w:t>and therefore enhancing the bond breakings</w:t>
      </w:r>
      <w:r w:rsidR="00510A1C" w:rsidRPr="00F23E21">
        <w:rPr>
          <w:highlight w:val="yellow"/>
        </w:rPr>
        <w:t xml:space="preserve"> and dissociation</w:t>
      </w:r>
      <w:r w:rsidR="00835726" w:rsidRPr="00F23E21">
        <w:rPr>
          <w:highlight w:val="yellow"/>
        </w:rPr>
        <w:t xml:space="preserve">. </w:t>
      </w:r>
      <w:r w:rsidR="00D7411C" w:rsidRPr="00F23E21">
        <w:rPr>
          <w:highlight w:val="yellow"/>
        </w:rPr>
        <w:t>we are referring to such possible/potential interplay as facilitated water dissociation hereinafter.</w:t>
      </w:r>
      <w:r w:rsidR="00D7411C" w:rsidRPr="00F23E21">
        <w:t xml:space="preserve"> </w:t>
      </w:r>
    </w:p>
    <w:p w:rsidR="00835726" w:rsidRPr="00F23E21" w:rsidRDefault="002630A2" w:rsidP="00787724">
      <w:pPr>
        <w:jc w:val="both"/>
      </w:pPr>
      <w:r w:rsidRPr="00F23E21">
        <w:rPr>
          <w:highlight w:val="yellow"/>
        </w:rPr>
        <w:t>Following the aforementioned discussion,</w:t>
      </w:r>
      <w:r w:rsidRPr="00F23E21">
        <w:t xml:space="preserve"> t</w:t>
      </w:r>
      <w:r w:rsidR="00835726" w:rsidRPr="00F23E21">
        <w:t xml:space="preserve">his study for the first time establishes the </w:t>
      </w:r>
      <w:r w:rsidRPr="00F23E21">
        <w:t>water dissociation p</w:t>
      </w:r>
      <w:r w:rsidR="00835726" w:rsidRPr="00F23E21">
        <w:t xml:space="preserve">rocess in the presence of </w:t>
      </w:r>
      <w:r w:rsidRPr="00F23E21">
        <w:t xml:space="preserve">lithium </w:t>
      </w:r>
      <w:r w:rsidR="00835726" w:rsidRPr="00F23E21">
        <w:t>metal surface at near-ambient temperature (i.e., 35 – 100 °C)</w:t>
      </w:r>
      <w:r w:rsidR="00835726" w:rsidRPr="00F23E21" w:rsidDel="00530DE0">
        <w:t xml:space="preserve"> </w:t>
      </w:r>
      <w:r w:rsidR="00835726" w:rsidRPr="00F23E21">
        <w:t xml:space="preserve">using </w:t>
      </w:r>
      <w:r w:rsidRPr="00F23E21">
        <w:rPr>
          <w:highlight w:val="yellow"/>
        </w:rPr>
        <w:t>density functional theory</w:t>
      </w:r>
      <w:r w:rsidR="0005181D" w:rsidRPr="00F23E21">
        <w:rPr>
          <w:highlight w:val="yellow"/>
        </w:rPr>
        <w:t xml:space="preserve"> and </w:t>
      </w:r>
      <w:r w:rsidRPr="00F23E21">
        <w:rPr>
          <w:highlight w:val="yellow"/>
        </w:rPr>
        <w:t>monte-carlo</w:t>
      </w:r>
      <w:r w:rsidR="0005181D" w:rsidRPr="00F23E21">
        <w:rPr>
          <w:highlight w:val="yellow"/>
        </w:rPr>
        <w:t xml:space="preserve"> </w:t>
      </w:r>
      <w:r w:rsidRPr="00F23E21">
        <w:rPr>
          <w:highlight w:val="yellow"/>
        </w:rPr>
        <w:t>techniques</w:t>
      </w:r>
      <w:r w:rsidR="00835726" w:rsidRPr="00F23E21">
        <w:t xml:space="preserve">. </w:t>
      </w:r>
      <w:r w:rsidR="006E1026" w:rsidRPr="00F23E21">
        <w:t xml:space="preserve">It is </w:t>
      </w:r>
      <w:r w:rsidR="00835726" w:rsidRPr="00F23E21">
        <w:t>reveal</w:t>
      </w:r>
      <w:r w:rsidR="006E1026" w:rsidRPr="00F23E21">
        <w:t>ed</w:t>
      </w:r>
      <w:r w:rsidR="00835726" w:rsidRPr="00F23E21">
        <w:t xml:space="preserve"> that the generated </w:t>
      </w:r>
      <w:r w:rsidR="00C329AC" w:rsidRPr="00F23E21">
        <w:t>hydroxide (-</w:t>
      </w:r>
      <w:r w:rsidR="00835726" w:rsidRPr="00F23E21">
        <w:t>OH</w:t>
      </w:r>
      <w:r w:rsidR="00C329AC" w:rsidRPr="00F23E21">
        <w:t xml:space="preserve">) </w:t>
      </w:r>
      <w:r w:rsidR="00835726" w:rsidRPr="00F23E21">
        <w:t xml:space="preserve">and </w:t>
      </w:r>
      <w:r w:rsidR="00C329AC" w:rsidRPr="00F23E21">
        <w:t>hydride (-</w:t>
      </w:r>
      <w:r w:rsidR="00835726" w:rsidRPr="00F23E21">
        <w:t>H</w:t>
      </w:r>
      <w:r w:rsidR="00C329AC" w:rsidRPr="00F23E21">
        <w:t>)</w:t>
      </w:r>
      <w:r w:rsidR="00835726" w:rsidRPr="00F23E21">
        <w:t xml:space="preserve"> species react with </w:t>
      </w:r>
      <w:r w:rsidR="006E1026" w:rsidRPr="00F23E21">
        <w:t>lithium m</w:t>
      </w:r>
      <w:r w:rsidR="00835726" w:rsidRPr="00F23E21">
        <w:t xml:space="preserve">etal and other </w:t>
      </w:r>
      <w:r w:rsidR="006E1026" w:rsidRPr="00F23E21">
        <w:t xml:space="preserve">water </w:t>
      </w:r>
      <w:r w:rsidR="00835726" w:rsidRPr="00F23E21">
        <w:t>molecules and produce mostly</w:t>
      </w:r>
      <w:r w:rsidR="006E1026" w:rsidRPr="00F23E21">
        <w:t xml:space="preserve"> lithium hydroxide</w:t>
      </w:r>
      <w:r w:rsidR="00835726" w:rsidRPr="00F23E21">
        <w:t xml:space="preserve">, small amount of </w:t>
      </w:r>
      <w:r w:rsidR="006E1026" w:rsidRPr="00F23E21">
        <w:t>lithium hydride,</w:t>
      </w:r>
      <w:r w:rsidR="00835726" w:rsidRPr="00F23E21">
        <w:t xml:space="preserve"> </w:t>
      </w:r>
      <w:r w:rsidR="006E1026" w:rsidRPr="00F23E21">
        <w:t>hydrogen g</w:t>
      </w:r>
      <w:r w:rsidR="00835726" w:rsidRPr="00F23E21">
        <w:t>as, and water complexes in the form of Zundel</w:t>
      </w:r>
      <w:r w:rsidR="00835726" w:rsidRPr="00F23E21">
        <w:fldChar w:fldCharType="begin">
          <w:fldData xml:space="preserve">PEVuZE5vdGU+PENpdGU+PEF1dGhvcj5adW5kZWw8L0F1dGhvcj48WWVhcj4yMDA3PC9ZZWFyPjxS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</w:fldData>
        </w:fldChar>
      </w:r>
      <w:r w:rsidR="00787724">
        <w:instrText xml:space="preserve"> ADDIN EN.CITE </w:instrText>
      </w:r>
      <w:r w:rsidR="00787724">
        <w:fldChar w:fldCharType="begin">
          <w:fldData xml:space="preserve">PEVuZE5vdGU+PENpdGU+PEF1dGhvcj5adW5kZWw8L0F1dGhvcj48WWVhcj4yMDA3PC9ZZWFyPjxS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</w:fldData>
        </w:fldChar>
      </w:r>
      <w:r w:rsidR="00787724">
        <w:instrText xml:space="preserve"> ADDIN EN.CITE.DATA </w:instrText>
      </w:r>
      <w:r w:rsidR="00787724">
        <w:fldChar w:fldCharType="end"/>
      </w:r>
      <w:r w:rsidR="00835726" w:rsidRPr="00F23E21">
        <w:fldChar w:fldCharType="separate"/>
      </w:r>
      <w:r w:rsidR="00787724" w:rsidRPr="00787724">
        <w:rPr>
          <w:noProof/>
          <w:vertAlign w:val="superscript"/>
        </w:rPr>
        <w:t>33, 34</w:t>
      </w:r>
      <w:r w:rsidR="00835726" w:rsidRPr="00F23E21">
        <w:fldChar w:fldCharType="end"/>
      </w:r>
      <w:r w:rsidR="00835726" w:rsidRPr="00F23E21">
        <w:t xml:space="preserve"> and Eigen-</w:t>
      </w:r>
      <w:r w:rsidR="00835726" w:rsidRPr="00F23E21">
        <w:rPr>
          <w:i/>
          <w:iCs/>
        </w:rPr>
        <w:t>like</w:t>
      </w:r>
      <w:r w:rsidR="00835726" w:rsidRPr="00F23E21">
        <w:t xml:space="preserve"> complexes</w:t>
      </w:r>
      <w:r w:rsidR="00835726" w:rsidRPr="00F23E21">
        <w:fldChar w:fldCharType="begin"/>
      </w:r>
      <w:r w:rsidR="00787724">
        <w:instrText xml:space="preserve"> ADDIN EN.CITE &lt;EndNote&gt;&lt;Cite&gt;&lt;Author&gt;Eigen&lt;/Author&gt;&lt;Year&gt;1963&lt;/Year&gt;&lt;RecNum&gt;1113&lt;/RecNum&gt;&lt;DisplayText&gt;&lt;style face="superscript"&gt;35&lt;/style&gt;&lt;/DisplayText&gt;&lt;record&gt;&lt;rec-number&gt;1113&lt;/rec-number&gt;&lt;foreign-keys&gt;&lt;key app="EN" db-id="r2p5rr9s7p9xfpe9vz2vwfa7p0eszdv5tvat" timestamp="1513919642"&gt;1113&lt;/key&gt;&lt;/foreign-keys&gt;&lt;ref-type name="Journal Article"&gt;17&lt;/ref-type&gt;&lt;contributors&gt;&lt;authors&gt;&lt;author&gt;Eigen, M.&lt;/author&gt;&lt;/authors&gt;&lt;/contributors&gt;&lt;titles&gt;&lt;title&gt;Protonenübertragung, Säure-Base-Katalyse und enzymatische Hydrolyse. Teil I: Elementarvorgänge&lt;/title&gt;&lt;secondary-title&gt;Angewandte Chemie&lt;/secondary-title&gt;&lt;/titles&gt;&lt;periodical&gt;&lt;full-title&gt;Angewandte Chemie&lt;/full-title&gt;&lt;/periodical&gt;&lt;pages&gt;489-508&lt;/pages&gt;&lt;volume&gt;75&lt;/volume&gt;&lt;number&gt;12&lt;/number&gt;&lt;dates&gt;&lt;year&gt;1963&lt;/year&gt;&lt;/dates&gt;&lt;publisher&gt;WILEY-VCH Verlag GmbH&lt;/publisher&gt;&lt;isbn&gt;1521-3757&lt;/isbn&gt;&lt;urls&gt;&lt;related-urls&gt;&lt;url&gt;http://dx.doi.org/10.1002/ange.19630751202&lt;/url&gt;&lt;/related-urls&gt;&lt;/urls&gt;&lt;electronic-resource-num&gt;10.1002/ange.19630751202&lt;/electronic-resource-num&gt;&lt;/record&gt;&lt;/Cite&gt;&lt;/EndNote&gt;</w:instrText>
      </w:r>
      <w:r w:rsidR="00835726" w:rsidRPr="00F23E21">
        <w:fldChar w:fldCharType="separate"/>
      </w:r>
      <w:r w:rsidR="00787724" w:rsidRPr="00787724">
        <w:rPr>
          <w:noProof/>
          <w:vertAlign w:val="superscript"/>
        </w:rPr>
        <w:t>35</w:t>
      </w:r>
      <w:r w:rsidR="00835726" w:rsidRPr="00F23E21">
        <w:fldChar w:fldCharType="end"/>
      </w:r>
      <w:r w:rsidR="00835726" w:rsidRPr="00F23E21">
        <w:t xml:space="preserve">. </w:t>
      </w:r>
      <w:r w:rsidR="006E1026" w:rsidRPr="00F23E21">
        <w:rPr>
          <w:highlight w:val="yellow"/>
        </w:rPr>
        <w:t>It is concluded</w:t>
      </w:r>
      <w:r w:rsidR="006E1026" w:rsidRPr="00F23E21">
        <w:t xml:space="preserve"> </w:t>
      </w:r>
      <w:r w:rsidR="00835726" w:rsidRPr="00F23E21">
        <w:t xml:space="preserve">that this </w:t>
      </w:r>
      <w:r w:rsidR="00AD205B" w:rsidRPr="00F23E21">
        <w:t>water dissociation i</w:t>
      </w:r>
      <w:r w:rsidR="00835726" w:rsidRPr="00F23E21">
        <w:t xml:space="preserve">s a facilitated process in </w:t>
      </w:r>
      <w:r w:rsidR="00AD205B" w:rsidRPr="00F23E21">
        <w:t>which lithium</w:t>
      </w:r>
      <w:r w:rsidR="00835726" w:rsidRPr="00F23E21">
        <w:t xml:space="preserve"> pushes </w:t>
      </w:r>
      <w:r w:rsidR="00AD205B" w:rsidRPr="00F23E21">
        <w:t xml:space="preserve">water </w:t>
      </w:r>
      <w:r w:rsidR="00835726" w:rsidRPr="00F23E21">
        <w:t xml:space="preserve">molecules to </w:t>
      </w:r>
      <w:r w:rsidR="00835726" w:rsidRPr="00F23E21">
        <w:lastRenderedPageBreak/>
        <w:t xml:space="preserve">dissociate favorably. The fundamental knowledge established in this study shed light on advancing </w:t>
      </w:r>
      <w:r w:rsidR="00AD205B" w:rsidRPr="00F23E21">
        <w:t xml:space="preserve">lithium </w:t>
      </w:r>
      <w:r w:rsidR="00835726" w:rsidRPr="00F23E21">
        <w:t xml:space="preserve">applications involving the </w:t>
      </w:r>
      <w:bookmarkStart w:id="0" w:name="OLE_LINK1"/>
      <w:bookmarkStart w:id="1" w:name="OLE_LINK2"/>
      <w:r w:rsidR="00835726" w:rsidRPr="00F23E21">
        <w:t xml:space="preserve">participation </w:t>
      </w:r>
      <w:bookmarkEnd w:id="0"/>
      <w:bookmarkEnd w:id="1"/>
      <w:r w:rsidR="00835726" w:rsidRPr="00F23E21">
        <w:t>of gases.</w:t>
      </w:r>
    </w:p>
    <w:p w:rsidR="00835726" w:rsidRPr="00F23E21" w:rsidRDefault="00835726" w:rsidP="00B11E8A">
      <w:pPr>
        <w:pStyle w:val="H1"/>
        <w:jc w:val="both"/>
      </w:pPr>
      <w:r w:rsidRPr="00F23E21">
        <w:t>Computational Procedures</w:t>
      </w:r>
    </w:p>
    <w:p w:rsidR="00C62DCD" w:rsidRPr="00F23E21" w:rsidRDefault="005C4190" w:rsidP="00787724">
      <w:pPr>
        <w:jc w:val="both"/>
      </w:pPr>
      <w:r w:rsidRPr="00F23E21">
        <w:rPr>
          <w:highlight w:val="yellow"/>
        </w:rPr>
        <w:t>The analysis of reactivities were carried out using</w:t>
      </w:r>
      <w:r w:rsidRPr="00F23E21">
        <w:t xml:space="preserve"> </w:t>
      </w:r>
      <w:r w:rsidR="00835726" w:rsidRPr="00F23E21">
        <w:t>density functional theory calculations</w:t>
      </w:r>
      <w:r w:rsidRPr="00F23E21">
        <w:t xml:space="preserve"> as follows</w:t>
      </w:r>
      <w:r w:rsidR="00835726" w:rsidRPr="00F23E21">
        <w:t xml:space="preserve">. The linear and quadratic synchronous transition methods were employed for </w:t>
      </w:r>
      <w:r w:rsidR="00835726" w:rsidRPr="00F23E21">
        <w:rPr>
          <w:iCs/>
        </w:rPr>
        <w:t>identifying transition-state structures</w:t>
      </w:r>
      <w:r w:rsidR="00835726" w:rsidRPr="00F23E21">
        <w:t xml:space="preserve"> using DMol</w:t>
      </w:r>
      <w:r w:rsidR="00835726" w:rsidRPr="00F23E21">
        <w:rPr>
          <w:vertAlign w:val="superscript"/>
        </w:rPr>
        <w:t>3</w:t>
      </w:r>
      <w:r w:rsidR="00835726" w:rsidRPr="00F23E21">
        <w:t xml:space="preserve"> package</w:t>
      </w:r>
      <w:r w:rsidR="00835726" w:rsidRPr="00F23E21">
        <w:fldChar w:fldCharType="begin"/>
      </w:r>
      <w:r w:rsidR="00787724">
        <w:instrText xml:space="preserve"> ADDIN EN.CITE &lt;EndNote&gt;&lt;Cite&gt;&lt;Year&gt;2017&lt;/Year&gt;&lt;RecNum&gt;528&lt;/RecNum&gt;&lt;DisplayText&gt;&lt;style face="superscript"&gt;36&lt;/style&gt;&lt;/DisplayText&gt;&lt;record&gt;&lt;rec-number&gt;528&lt;/rec-number&gt;&lt;foreign-keys&gt;&lt;key app="EN" db-id="r2p5rr9s7p9xfpe9vz2vwfa7p0eszdv5tvat" timestamp="1487606821"&gt;528&lt;/key&gt;&lt;key app="ENWeb" db-id=""&gt;0&lt;/key&gt;&lt;/foreign-keys&gt;&lt;ref-type name="Report"&gt;27&lt;/ref-type&gt;&lt;contributors&gt;&lt;/contributors&gt;&lt;titles&gt;&lt;title&gt;Dassault Systemes Materials Studio Tutorials&lt;/title&gt;&lt;/titles&gt;&lt;dates&gt;&lt;year&gt;2017&lt;/year&gt;&lt;/dates&gt;&lt;pub-location&gt;5005 Wateridge Vista Drive, San Diego, CA 92121 USA&lt;/pub-location&gt;&lt;publisher&gt;BIOVIA Support&lt;/publisher&gt;&lt;urls&gt;&lt;/urls&gt;&lt;/record&gt;&lt;/Cite&gt;&lt;/EndNote&gt;</w:instrText>
      </w:r>
      <w:r w:rsidR="00835726" w:rsidRPr="00F23E21">
        <w:fldChar w:fldCharType="separate"/>
      </w:r>
      <w:r w:rsidR="00787724" w:rsidRPr="00787724">
        <w:rPr>
          <w:noProof/>
          <w:vertAlign w:val="superscript"/>
        </w:rPr>
        <w:t>36</w:t>
      </w:r>
      <w:r w:rsidR="00835726" w:rsidRPr="00F23E21">
        <w:fldChar w:fldCharType="end"/>
      </w:r>
      <w:r w:rsidR="00835726" w:rsidRPr="00F23E21">
        <w:t xml:space="preserve">. In </w:t>
      </w:r>
      <w:r w:rsidRPr="00F23E21">
        <w:rPr>
          <w:iCs/>
        </w:rPr>
        <w:t xml:space="preserve">transition-state </w:t>
      </w:r>
      <w:r w:rsidR="00835726" w:rsidRPr="00F23E21">
        <w:t xml:space="preserve">search, ultrafine quality </w:t>
      </w:r>
      <w:r w:rsidR="006169FF" w:rsidRPr="00F23E21">
        <w:t xml:space="preserve">was applied for all calculations </w:t>
      </w:r>
      <w:r w:rsidR="00835726" w:rsidRPr="00F23E21">
        <w:t>(tolerances: displacement = 10</w:t>
      </w:r>
      <w:r w:rsidR="00835726" w:rsidRPr="00F23E21">
        <w:rPr>
          <w:vertAlign w:val="superscript"/>
        </w:rPr>
        <w:t>-5</w:t>
      </w:r>
      <w:r w:rsidR="00835726" w:rsidRPr="00F23E21">
        <w:t xml:space="preserve"> Å, energy = 10</w:t>
      </w:r>
      <w:r w:rsidR="00835726" w:rsidRPr="00F23E21">
        <w:rPr>
          <w:vertAlign w:val="superscript"/>
        </w:rPr>
        <w:t>-4</w:t>
      </w:r>
      <w:r w:rsidR="00835726" w:rsidRPr="00F23E21">
        <w:t xml:space="preserve"> kJ/mol, force = 0.001 kJ/mol·Å, self-consistent field criteria = 10</w:t>
      </w:r>
      <w:r w:rsidR="00835726" w:rsidRPr="00F23E21">
        <w:rPr>
          <w:vertAlign w:val="superscript"/>
        </w:rPr>
        <w:t>-6</w:t>
      </w:r>
      <w:r w:rsidR="00835726" w:rsidRPr="00F23E21">
        <w:t>)</w:t>
      </w:r>
      <w:r w:rsidR="00D12609" w:rsidRPr="00F23E21">
        <w:t xml:space="preserve">. </w:t>
      </w:r>
      <w:r w:rsidR="00D12609" w:rsidRPr="00F23E21">
        <w:rPr>
          <w:highlight w:val="yellow"/>
        </w:rPr>
        <w:t>In the density functional theory calculations,</w:t>
      </w:r>
      <w:r w:rsidR="00D12609" w:rsidRPr="00F23E21">
        <w:t xml:space="preserve"> the </w:t>
      </w:r>
      <w:r w:rsidR="00835726" w:rsidRPr="00F23E21">
        <w:t>generalized</w:t>
      </w:r>
      <w:r w:rsidR="00D12609" w:rsidRPr="00F23E21">
        <w:t xml:space="preserve"> </w:t>
      </w:r>
      <w:r w:rsidR="00835726" w:rsidRPr="00F23E21">
        <w:t xml:space="preserve">gradient approximations </w:t>
      </w:r>
      <w:r w:rsidR="00D12609" w:rsidRPr="00F23E21">
        <w:t>and becke-perdew-ernzerhof</w:t>
      </w:r>
      <w:r w:rsidR="00835726" w:rsidRPr="00F23E21">
        <w:t xml:space="preserve"> </w:t>
      </w:r>
      <w:r w:rsidR="00D12609" w:rsidRPr="00F23E21">
        <w:rPr>
          <w:highlight w:val="yellow"/>
        </w:rPr>
        <w:t>functionals were used</w:t>
      </w:r>
      <w:r w:rsidR="00835726" w:rsidRPr="00F23E21">
        <w:fldChar w:fldCharType="begin"/>
      </w:r>
      <w:r w:rsidR="00787724">
        <w:instrText xml:space="preserve"> ADDIN EN.CITE &lt;EndNote&gt;&lt;Cite&gt;&lt;Author&gt;Dal Corso&lt;/Author&gt;&lt;Year&gt;1996&lt;/Year&gt;&lt;RecNum&gt;1076&lt;/RecNum&gt;&lt;DisplayText&gt;&lt;style face="superscript"&gt;37&lt;/style&gt;&lt;/DisplayText&gt;&lt;record&gt;&lt;rec-number&gt;1076&lt;/rec-number&gt;&lt;foreign-keys&gt;&lt;key app="EN" db-id="r2p5rr9s7p9xfpe9vz2vwfa7p0eszdv5tvat" timestamp="1513737213"&gt;1076&lt;/key&gt;&lt;/foreign-keys&gt;&lt;ref-type name="Journal Article"&gt;17&lt;/ref-type&gt;&lt;contributors&gt;&lt;authors&gt;&lt;author&gt;Dal Corso, Andrea&lt;/author&gt;&lt;author&gt;Pasquarello, Alfredo&lt;/author&gt;&lt;author&gt;Baldereschi, Alfonso&lt;/author&gt;&lt;author&gt;Car, Roberto&lt;/author&gt;&lt;/authors&gt;&lt;/contributors&gt;&lt;titles&gt;&lt;title&gt;Generalized-gradient approximations to density-functional theory: A comparative study for atoms and solids&lt;/title&gt;&lt;secondary-title&gt;Physical Review B&lt;/secondary-title&gt;&lt;/titles&gt;&lt;periodical&gt;&lt;full-title&gt;Physical Review B&lt;/full-title&gt;&lt;/periodical&gt;&lt;pages&gt;1180-1185&lt;/pages&gt;&lt;volume&gt;53&lt;/volume&gt;&lt;number&gt;3&lt;/number&gt;&lt;dates&gt;&lt;year&gt;1996&lt;/year&gt;&lt;pub-dates&gt;&lt;date&gt;01/15/&lt;/date&gt;&lt;/pub-dates&gt;&lt;/dates&gt;&lt;publisher&gt;American Physical Society&lt;/publisher&gt;&lt;urls&gt;&lt;related-urls&gt;&lt;url&gt;https://link.aps.org/doi/10.1103/PhysRevB.53.1180&lt;/url&gt;&lt;/related-urls&gt;&lt;/urls&gt;&lt;/record&gt;&lt;/Cite&gt;&lt;/EndNote&gt;</w:instrText>
      </w:r>
      <w:r w:rsidR="00835726" w:rsidRPr="00F23E21">
        <w:fldChar w:fldCharType="separate"/>
      </w:r>
      <w:r w:rsidR="00787724" w:rsidRPr="00787724">
        <w:rPr>
          <w:noProof/>
          <w:vertAlign w:val="superscript"/>
        </w:rPr>
        <w:t>37</w:t>
      </w:r>
      <w:r w:rsidR="00835726" w:rsidRPr="00F23E21">
        <w:fldChar w:fldCharType="end"/>
      </w:r>
      <w:r w:rsidR="00835726" w:rsidRPr="00F23E21">
        <w:t>. The Hamiltonian and double numerical basis including d-polarization function level of theory (</w:t>
      </w:r>
      <w:r w:rsidR="00835726" w:rsidRPr="00F23E21">
        <w:rPr>
          <w:highlight w:val="yellow"/>
        </w:rPr>
        <w:t>v</w:t>
      </w:r>
      <w:r w:rsidR="00D12609" w:rsidRPr="00F23E21">
        <w:rPr>
          <w:highlight w:val="yellow"/>
        </w:rPr>
        <w:t>.</w:t>
      </w:r>
      <w:r w:rsidR="00835726" w:rsidRPr="00F23E21">
        <w:t>4.4) was implemented. The thermal smearing</w:t>
      </w:r>
      <w:r w:rsidR="00835726" w:rsidRPr="00F23E21">
        <w:fldChar w:fldCharType="begin"/>
      </w:r>
      <w:r w:rsidR="00787724">
        <w:instrText xml:space="preserve"> ADDIN EN.CITE &lt;EndNote&gt;&lt;Cite&gt;&lt;Author&gt;Leavens&lt;/Author&gt;&lt;Year&gt;1985&lt;/Year&gt;&lt;RecNum&gt;1079&lt;/RecNum&gt;&lt;DisplayText&gt;&lt;style face="superscript"&gt;38&lt;/style&gt;&lt;/DisplayText&gt;&lt;record&gt;&lt;rec-number&gt;1079&lt;/rec-number&gt;&lt;foreign-keys&gt;&lt;key app="EN" db-id="r2p5rr9s7p9xfpe9vz2vwfa7p0eszdv5tvat" timestamp="1513737451"&gt;1079&lt;/key&gt;&lt;/foreign-keys&gt;&lt;ref-type name="Journal Article"&gt;17&lt;/ref-type&gt;&lt;contributors&gt;&lt;authors&gt;&lt;author&gt;Leavens, C. R.&lt;/author&gt;&lt;/authors&gt;&lt;/contributors&gt;&lt;titles&gt;&lt;title&gt;Effect of thermal smearing on the electron-phonon spectral function obtained by inversion of normal metal tunneling data&lt;/title&gt;&lt;secondary-title&gt;Solid State Communications&lt;/secondary-title&gt;&lt;/titles&gt;&lt;periodical&gt;&lt;full-title&gt;Solid State Communications&lt;/full-title&gt;&lt;/periodical&gt;&lt;pages&gt;625-628&lt;/pages&gt;&lt;volume&gt;54&lt;/volume&gt;&lt;number&gt;7&lt;/number&gt;&lt;dates&gt;&lt;year&gt;1985&lt;/year&gt;&lt;pub-dates&gt;&lt;date&gt;1985/05/01/&lt;/date&gt;&lt;/pub-dates&gt;&lt;/dates&gt;&lt;isbn&gt;0038-1098&lt;/isbn&gt;&lt;urls&gt;&lt;related-urls&gt;&lt;url&gt;http://www.sciencedirect.com/science/article/pii/0038109885900924&lt;/url&gt;&lt;/related-urls&gt;&lt;/urls&gt;&lt;electronic-resource-num&gt;https://doi.org/10.1016/0038-1098(85)90092-4&lt;/electronic-resource-num&gt;&lt;/record&gt;&lt;/Cite&gt;&lt;/EndNote&gt;</w:instrText>
      </w:r>
      <w:r w:rsidR="00835726" w:rsidRPr="00F23E21">
        <w:fldChar w:fldCharType="separate"/>
      </w:r>
      <w:r w:rsidR="00787724" w:rsidRPr="00787724">
        <w:rPr>
          <w:noProof/>
          <w:vertAlign w:val="superscript"/>
        </w:rPr>
        <w:t>38</w:t>
      </w:r>
      <w:r w:rsidR="00835726" w:rsidRPr="00F23E21">
        <w:fldChar w:fldCharType="end"/>
      </w:r>
      <w:r w:rsidR="00835726" w:rsidRPr="00F23E21">
        <w:t xml:space="preserve"> was applied to control the convergence behavior in which the Fermi level energies are populated according to a thermal distribution resulting in enhanced self-consistent field calculations convergence</w:t>
      </w:r>
      <w:r w:rsidR="00835726" w:rsidRPr="00F23E21">
        <w:fldChar w:fldCharType="begin"/>
      </w:r>
      <w:r w:rsidR="00787724">
        <w:instrText xml:space="preserve"> ADDIN EN.CITE &lt;EndNote&gt;&lt;Cite&gt;&lt;Author&gt;Rabuck&lt;/Author&gt;&lt;Year&gt;1999&lt;/Year&gt;&lt;RecNum&gt;1082&lt;/RecNum&gt;&lt;DisplayText&gt;&lt;style face="superscript"&gt;39&lt;/style&gt;&lt;/DisplayText&gt;&lt;record&gt;&lt;rec-number&gt;1082&lt;/rec-number&gt;&lt;foreign-keys&gt;&lt;key app="EN" db-id="r2p5rr9s7p9xfpe9vz2vwfa7p0eszdv5tvat" timestamp="1513737653"&gt;1082&lt;/key&gt;&lt;/foreign-keys&gt;&lt;ref-type name="Journal Article"&gt;17&lt;/ref-type&gt;&lt;contributors&gt;&lt;authors&gt;&lt;author&gt;Angela D. Rabuck&lt;/author&gt;&lt;author&gt;Gustavo E. Scuseria&lt;/author&gt;&lt;/authors&gt;&lt;/contributors&gt;&lt;titles&gt;&lt;title&gt;Improving self-consistent field convergence by varying occupation numbers&lt;/title&gt;&lt;secondary-title&gt;The Journal of Chemical Physics&lt;/secondary-title&gt;&lt;/titles&gt;&lt;periodical&gt;&lt;full-title&gt;The Journal of Chemical Physics&lt;/full-title&gt;&lt;/periodical&gt;&lt;pages&gt;695-700&lt;/pages&gt;&lt;volume&gt;110&lt;/volume&gt;&lt;number&gt;2&lt;/number&gt;&lt;dates&gt;&lt;year&gt;1999&lt;/year&gt;&lt;/dates&gt;&lt;urls&gt;&lt;related-urls&gt;&lt;url&gt;http://aip.scitation.org/doi/abs/10.1063/1.478177&lt;/url&gt;&lt;/related-urls&gt;&lt;/urls&gt;&lt;electronic-resource-num&gt;10.1063/1.478177&lt;/electronic-resource-num&gt;&lt;/record&gt;&lt;/Cite&gt;&lt;/EndNote&gt;</w:instrText>
      </w:r>
      <w:r w:rsidR="00835726" w:rsidRPr="00F23E21">
        <w:fldChar w:fldCharType="separate"/>
      </w:r>
      <w:r w:rsidR="00787724" w:rsidRPr="00787724">
        <w:rPr>
          <w:noProof/>
          <w:vertAlign w:val="superscript"/>
        </w:rPr>
        <w:t>39</w:t>
      </w:r>
      <w:r w:rsidR="00835726" w:rsidRPr="00F23E21">
        <w:fldChar w:fldCharType="end"/>
      </w:r>
      <w:r w:rsidR="00835726" w:rsidRPr="00F23E21">
        <w:t xml:space="preserve">. A </w:t>
      </w:r>
      <w:r w:rsidR="00D12609" w:rsidRPr="00F23E21">
        <w:t xml:space="preserve">transition-state </w:t>
      </w:r>
      <w:r w:rsidR="00835726" w:rsidRPr="00F23E21">
        <w:t>optimization step was utilized to refine the structures</w:t>
      </w:r>
      <w:r w:rsidR="00D12609" w:rsidRPr="00F23E21">
        <w:t xml:space="preserve"> </w:t>
      </w:r>
      <w:r w:rsidR="00D12609" w:rsidRPr="00F23E21">
        <w:rPr>
          <w:highlight w:val="yellow"/>
        </w:rPr>
        <w:t xml:space="preserve">found in each </w:t>
      </w:r>
      <w:r w:rsidR="00D12609" w:rsidRPr="00F23E21">
        <w:rPr>
          <w:iCs/>
          <w:highlight w:val="yellow"/>
        </w:rPr>
        <w:t>transition-state</w:t>
      </w:r>
      <w:r w:rsidR="00835726" w:rsidRPr="00F23E21">
        <w:t xml:space="preserve">. A vibrational analysis was performed to </w:t>
      </w:r>
      <w:r w:rsidR="00D12609" w:rsidRPr="00F23E21">
        <w:rPr>
          <w:highlight w:val="yellow"/>
        </w:rPr>
        <w:t>(i)</w:t>
      </w:r>
      <w:r w:rsidR="00D12609" w:rsidRPr="00F23E21">
        <w:t xml:space="preserve"> </w:t>
      </w:r>
      <w:r w:rsidR="00835726" w:rsidRPr="00F23E21">
        <w:t>obtain frequencies sp</w:t>
      </w:r>
      <w:r w:rsidR="00D12609" w:rsidRPr="00F23E21">
        <w:t xml:space="preserve">ectra, </w:t>
      </w:r>
      <w:r w:rsidR="00D12609" w:rsidRPr="00F23E21">
        <w:rPr>
          <w:highlight w:val="yellow"/>
        </w:rPr>
        <w:t>(ii)</w:t>
      </w:r>
      <w:r w:rsidR="00D12609" w:rsidRPr="00F23E21">
        <w:t xml:space="preserve"> </w:t>
      </w:r>
      <w:r w:rsidR="00835726" w:rsidRPr="00F23E21">
        <w:t xml:space="preserve">identify optimal </w:t>
      </w:r>
      <w:r w:rsidR="00D12609" w:rsidRPr="00F23E21">
        <w:t>structures</w:t>
      </w:r>
      <w:r w:rsidR="00D12609" w:rsidRPr="00F23E21">
        <w:rPr>
          <w:iCs/>
        </w:rPr>
        <w:t xml:space="preserve"> of transition-states</w:t>
      </w:r>
      <w:r w:rsidR="00835726" w:rsidRPr="00F23E21">
        <w:t xml:space="preserve">, and </w:t>
      </w:r>
      <w:r w:rsidR="00D12609" w:rsidRPr="00F23E21">
        <w:rPr>
          <w:highlight w:val="yellow"/>
        </w:rPr>
        <w:t>(iii)</w:t>
      </w:r>
      <w:r w:rsidR="00D12609" w:rsidRPr="00F23E21">
        <w:t xml:space="preserve"> </w:t>
      </w:r>
      <w:r w:rsidR="00835726" w:rsidRPr="00F23E21">
        <w:t>determin</w:t>
      </w:r>
      <w:r w:rsidR="00835726" w:rsidRPr="00F23E21">
        <w:rPr>
          <w:highlight w:val="yellow"/>
        </w:rPr>
        <w:t>e f</w:t>
      </w:r>
      <w:r w:rsidR="00835726" w:rsidRPr="00F23E21">
        <w:t>ree energies</w:t>
      </w:r>
      <w:r w:rsidR="00835726" w:rsidRPr="00F23E21">
        <w:fldChar w:fldCharType="begin"/>
      </w:r>
      <w:r w:rsidR="00787724">
        <w:instrText xml:space="preserve"> ADDIN EN.CITE &lt;EndNote&gt;&lt;Cite&gt;&lt;Author&gt;Wong&lt;/Author&gt;&lt;Year&gt;1996&lt;/Year&gt;&lt;RecNum&gt;1084&lt;/RecNum&gt;&lt;DisplayText&gt;&lt;style face="superscript"&gt;40&lt;/style&gt;&lt;/DisplayText&gt;&lt;record&gt;&lt;rec-number&gt;1084&lt;/rec-number&gt;&lt;foreign-keys&gt;&lt;key app="EN" db-id="r2p5rr9s7p9xfpe9vz2vwfa7p0eszdv5tvat" timestamp="1513738192"&gt;1084&lt;/key&gt;&lt;/foreign-keys&gt;&lt;ref-type name="Journal Article"&gt;17&lt;/ref-type&gt;&lt;contributors&gt;&lt;authors&gt;&lt;author&gt;Wong, Ming Wah&lt;/author&gt;&lt;/authors&gt;&lt;/contributors&gt;&lt;titles&gt;&lt;title&gt;Vibrational frequency prediction using density functional theory&lt;/title&gt;&lt;secondary-title&gt;Chemical Physics Letters&lt;/secondary-title&gt;&lt;/titles&gt;&lt;periodical&gt;&lt;full-title&gt;Chemical Physics Letters&lt;/full-title&gt;&lt;/periodical&gt;&lt;pages&gt;391-399&lt;/pages&gt;&lt;volume&gt;256&lt;/volume&gt;&lt;number&gt;4&lt;/number&gt;&lt;dates&gt;&lt;year&gt;1996&lt;/year&gt;&lt;pub-dates&gt;&lt;date&gt;1996/07/05/&lt;/date&gt;&lt;/pub-dates&gt;&lt;/dates&gt;&lt;isbn&gt;0009-2614&lt;/isbn&gt;&lt;urls&gt;&lt;related-urls&gt;&lt;url&gt;http://www.sciencedirect.com/science/article/pii/0009261496004836&lt;/url&gt;&lt;/related-urls&gt;&lt;/urls&gt;&lt;electronic-resource-num&gt;https://doi.org/10.1016/0009-2614(96)00483-6&lt;/electronic-resource-num&gt;&lt;/record&gt;&lt;/Cite&gt;&lt;/EndNote&gt;</w:instrText>
      </w:r>
      <w:r w:rsidR="00835726" w:rsidRPr="00F23E21">
        <w:fldChar w:fldCharType="separate"/>
      </w:r>
      <w:r w:rsidR="00787724" w:rsidRPr="00787724">
        <w:rPr>
          <w:noProof/>
          <w:vertAlign w:val="superscript"/>
        </w:rPr>
        <w:t>40</w:t>
      </w:r>
      <w:r w:rsidR="00835726" w:rsidRPr="00F23E21">
        <w:fldChar w:fldCharType="end"/>
      </w:r>
      <w:r w:rsidR="00835726" w:rsidRPr="00F23E21">
        <w:t xml:space="preserve">. To </w:t>
      </w:r>
      <w:r w:rsidR="00835726" w:rsidRPr="00F23E21">
        <w:rPr>
          <w:iCs/>
        </w:rPr>
        <w:t>calculate</w:t>
      </w:r>
      <w:r w:rsidR="00A5196C" w:rsidRPr="00F23E21">
        <w:rPr>
          <w:iCs/>
          <w:highlight w:val="yellow"/>
        </w:rPr>
        <w:t>/confirm</w:t>
      </w:r>
      <w:r w:rsidR="00835726" w:rsidRPr="00F23E21">
        <w:rPr>
          <w:iCs/>
        </w:rPr>
        <w:t xml:space="preserve"> the minimum energy path</w:t>
      </w:r>
      <w:r w:rsidR="00835726" w:rsidRPr="00F23E21">
        <w:rPr>
          <w:iCs/>
        </w:rPr>
        <w:fldChar w:fldCharType="begin"/>
      </w:r>
      <w:r w:rsidR="00787724">
        <w:rPr>
          <w:iCs/>
        </w:rPr>
        <w:instrText xml:space="preserve"> ADDIN EN.CITE &lt;EndNote&gt;&lt;Cite&gt;&lt;Author&gt;Quapp&lt;/Author&gt;&lt;Year&gt;1984&lt;/Year&gt;&lt;RecNum&gt;1087&lt;/RecNum&gt;&lt;DisplayText&gt;&lt;style face="superscript"&gt;41&lt;/style&gt;&lt;/DisplayText&gt;&lt;record&gt;&lt;rec-number&gt;1087&lt;/rec-number&gt;&lt;foreign-keys&gt;&lt;key app="EN" db-id="r2p5rr9s7p9xfpe9vz2vwfa7p0eszdv5tvat" timestamp="1513738467"&gt;1087&lt;/key&gt;&lt;/foreign-keys&gt;&lt;ref-type name="Journal Article"&gt;17&lt;/ref-type&gt;&lt;contributors&gt;&lt;authors&gt;&lt;author&gt;Quapp, Wolfgang&lt;/author&gt;&lt;author&gt;Heidrich, Dietmar&lt;/author&gt;&lt;/authors&gt;&lt;/contributors&gt;&lt;titles&gt;&lt;title&gt;Analysis of the concept of minimum energy path on the potential energy surface of chemically reacting systems&lt;/title&gt;&lt;secondary-title&gt;Theoretica chimica acta&lt;/secondary-title&gt;&lt;/titles&gt;&lt;periodical&gt;&lt;full-title&gt;Theoretica chimica acta&lt;/full-title&gt;&lt;/periodical&gt;&lt;pages&gt;245-260&lt;/pages&gt;&lt;volume&gt;66&lt;/volume&gt;&lt;number&gt;3&lt;/number&gt;&lt;dates&gt;&lt;year&gt;1984&lt;/year&gt;&lt;pub-dates&gt;&lt;date&gt;May 01&lt;/date&gt;&lt;/pub-dates&gt;&lt;/dates&gt;&lt;isbn&gt;1432-2234&lt;/isbn&gt;&lt;label&gt;Quapp1984&lt;/label&gt;&lt;work-type&gt;journal article&lt;/work-type&gt;&lt;urls&gt;&lt;related-urls&gt;&lt;url&gt;https://doi.org/10.1007/BF00549673&lt;/url&gt;&lt;/related-urls&gt;&lt;/urls&gt;&lt;electronic-resource-num&gt;10.1007/bf00549673&lt;/electronic-resource-num&gt;&lt;/record&gt;&lt;/Cite&gt;&lt;/EndNote&gt;</w:instrText>
      </w:r>
      <w:r w:rsidR="00835726" w:rsidRPr="00F23E21">
        <w:rPr>
          <w:iCs/>
        </w:rPr>
        <w:fldChar w:fldCharType="separate"/>
      </w:r>
      <w:r w:rsidR="00787724" w:rsidRPr="00787724">
        <w:rPr>
          <w:iCs/>
          <w:noProof/>
          <w:vertAlign w:val="superscript"/>
        </w:rPr>
        <w:t>41</w:t>
      </w:r>
      <w:r w:rsidR="00835726" w:rsidRPr="00F23E21">
        <w:rPr>
          <w:iCs/>
        </w:rPr>
        <w:fldChar w:fldCharType="end"/>
      </w:r>
      <w:r w:rsidR="00835726" w:rsidRPr="00F23E21">
        <w:t xml:space="preserve"> where </w:t>
      </w:r>
      <w:r w:rsidR="00AD0B81" w:rsidRPr="00F23E21">
        <w:t>a transition-state</w:t>
      </w:r>
      <w:r w:rsidR="00835726" w:rsidRPr="00F23E21">
        <w:t xml:space="preserve"> is identified in the prior step</w:t>
      </w:r>
      <w:r w:rsidR="00AD0B81" w:rsidRPr="00F23E21">
        <w:t>s</w:t>
      </w:r>
      <w:r w:rsidR="00835726" w:rsidRPr="00F23E21">
        <w:t>, the nudged elastic band method</w:t>
      </w:r>
      <w:r w:rsidR="00835726" w:rsidRPr="00F23E21">
        <w:fldChar w:fldCharType="begin"/>
      </w:r>
      <w:r w:rsidR="00787724">
        <w:instrText xml:space="preserve"> ADDIN EN.CITE &lt;EndNote&gt;&lt;Cite&gt;&lt;Author&gt;Bohner&lt;/Author&gt;&lt;Year&gt;2014&lt;/Year&gt;&lt;RecNum&gt;1090&lt;/RecNum&gt;&lt;DisplayText&gt;&lt;style face="superscript"&gt;42&lt;/style&gt;&lt;/DisplayText&gt;&lt;record&gt;&lt;rec-number&gt;1090&lt;/rec-number&gt;&lt;foreign-keys&gt;&lt;key app="EN" db-id="r2p5rr9s7p9xfpe9vz2vwfa7p0eszdv5tvat" timestamp="1513738756"&gt;1090&lt;/key&gt;&lt;/foreign-keys&gt;&lt;ref-type name="Journal Article"&gt;17&lt;/ref-type&gt;&lt;contributors&gt;&lt;authors&gt;&lt;author&gt;Matthias U. Bohner&lt;/author&gt;&lt;author&gt;Johannes Zeman&lt;/author&gt;&lt;author&gt;Jens Smiatek&lt;/author&gt;&lt;author&gt;Axel Arnold&lt;/author&gt;&lt;author&gt;Johannes Kästner&lt;/author&gt;&lt;/authors&gt;&lt;/contributors&gt;&lt;titles&gt;&lt;title&gt;Nudged-elastic band used to find reaction coordinates based on the free energy&lt;/title&gt;&lt;secondary-title&gt;The Journal of Chemical Physics&lt;/secondary-title&gt;&lt;/titles&gt;&lt;periodical&gt;&lt;full-title&gt;The Journal of Chemical Physics&lt;/full-title&gt;&lt;/periodical&gt;&lt;pages&gt;074109&lt;/pages&gt;&lt;volume&gt;140&lt;/volume&gt;&lt;number&gt;7&lt;/number&gt;&lt;dates&gt;&lt;year&gt;2014&lt;/year&gt;&lt;/dates&gt;&lt;urls&gt;&lt;related-urls&gt;&lt;url&gt;http://aip.scitation.org/doi/abs/10.1063/1.4865220&lt;/url&gt;&lt;/related-urls&gt;&lt;/urls&gt;&lt;electronic-resource-num&gt;10.1063/1.4865220&lt;/electronic-resource-num&gt;&lt;/record&gt;&lt;/Cite&gt;&lt;/EndNote&gt;</w:instrText>
      </w:r>
      <w:r w:rsidR="00835726" w:rsidRPr="00F23E21">
        <w:fldChar w:fldCharType="separate"/>
      </w:r>
      <w:r w:rsidR="00787724" w:rsidRPr="00787724">
        <w:rPr>
          <w:noProof/>
          <w:vertAlign w:val="superscript"/>
        </w:rPr>
        <w:t>42</w:t>
      </w:r>
      <w:r w:rsidR="00835726" w:rsidRPr="00F23E21">
        <w:fldChar w:fldCharType="end"/>
      </w:r>
      <w:r w:rsidR="00835726" w:rsidRPr="00F23E21">
        <w:t xml:space="preserve"> was employed. </w:t>
      </w:r>
      <w:r w:rsidR="00AD0B81" w:rsidRPr="00F23E21">
        <w:rPr>
          <w:highlight w:val="yellow"/>
        </w:rPr>
        <w:t>In this method,</w:t>
      </w:r>
      <w:r w:rsidR="00AD0B81" w:rsidRPr="00F23E21">
        <w:t xml:space="preserve"> t</w:t>
      </w:r>
      <w:r w:rsidR="00835726" w:rsidRPr="00F23E21">
        <w:t xml:space="preserve">he neighboring points on the path are connected by a fictitious spring force so that the continuity of the path and projection of the force can be ensured and the </w:t>
      </w:r>
      <w:r w:rsidR="00AD0B81" w:rsidRPr="00F23E21">
        <w:t>minimum energy path</w:t>
      </w:r>
      <w:r w:rsidR="00835726" w:rsidRPr="00F23E21">
        <w:t xml:space="preserve"> can be achieved</w:t>
      </w:r>
      <w:r w:rsidR="00AD0B81" w:rsidRPr="00F23E21">
        <w:t xml:space="preserve"> </w:t>
      </w:r>
      <w:r w:rsidR="00AD0B81" w:rsidRPr="00F23E21">
        <w:rPr>
          <w:highlight w:val="yellow"/>
        </w:rPr>
        <w:t>while brings the potential</w:t>
      </w:r>
      <w:r w:rsidR="00AD0B81" w:rsidRPr="00F23E21">
        <w:t xml:space="preserve"> to identify other possible minima </w:t>
      </w:r>
      <w:r w:rsidR="00AD0B81" w:rsidRPr="00F23E21">
        <w:rPr>
          <w:highlight w:val="yellow"/>
        </w:rPr>
        <w:t>that might be</w:t>
      </w:r>
      <w:r w:rsidR="00AD0B81" w:rsidRPr="00F23E21">
        <w:t xml:space="preserve"> missed in transition-</w:t>
      </w:r>
      <w:r w:rsidR="00AD0B81" w:rsidRPr="00F23E21">
        <w:lastRenderedPageBreak/>
        <w:t xml:space="preserve">states searches. </w:t>
      </w:r>
      <w:r w:rsidR="00106BB1" w:rsidRPr="00F23E21">
        <w:t xml:space="preserve">This was carried out using the transition-states </w:t>
      </w:r>
      <w:r w:rsidR="00835726" w:rsidRPr="00F23E21">
        <w:t>confirmation tool</w:t>
      </w:r>
      <w:r w:rsidR="00106BB1" w:rsidRPr="00F23E21">
        <w:t xml:space="preserve">s </w:t>
      </w:r>
      <w:r w:rsidR="00106BB1" w:rsidRPr="00F23E21">
        <w:rPr>
          <w:highlight w:val="yellow"/>
        </w:rPr>
        <w:t>accommodated in the</w:t>
      </w:r>
      <w:r w:rsidR="00106BB1" w:rsidRPr="00F23E21">
        <w:t xml:space="preserve"> </w:t>
      </w:r>
      <w:r w:rsidR="00835726" w:rsidRPr="00F23E21">
        <w:t>DMol</w:t>
      </w:r>
      <w:r w:rsidR="00835726" w:rsidRPr="00F23E21">
        <w:rPr>
          <w:vertAlign w:val="superscript"/>
        </w:rPr>
        <w:t>3</w:t>
      </w:r>
      <w:r w:rsidR="00835726" w:rsidRPr="00F23E21">
        <w:t xml:space="preserve"> package</w:t>
      </w:r>
      <w:r w:rsidR="00835726" w:rsidRPr="00F23E21">
        <w:fldChar w:fldCharType="begin"/>
      </w:r>
      <w:r w:rsidR="00787724">
        <w:instrText xml:space="preserve"> ADDIN EN.CITE &lt;EndNote&gt;&lt;Cite&gt;&lt;Year&gt;2017&lt;/Year&gt;&lt;RecNum&gt;528&lt;/RecNum&gt;&lt;DisplayText&gt;&lt;style face="superscript"&gt;36&lt;/style&gt;&lt;/DisplayText&gt;&lt;record&gt;&lt;rec-number&gt;528&lt;/rec-number&gt;&lt;foreign-keys&gt;&lt;key app="EN" db-id="r2p5rr9s7p9xfpe9vz2vwfa7p0eszdv5tvat" timestamp="1487606821"&gt;528&lt;/key&gt;&lt;key app="ENWeb" db-id=""&gt;0&lt;/key&gt;&lt;/foreign-keys&gt;&lt;ref-type name="Report"&gt;27&lt;/ref-type&gt;&lt;contributors&gt;&lt;/contributors&gt;&lt;titles&gt;&lt;title&gt;Dassault Systemes Materials Studio Tutorials&lt;/title&gt;&lt;/titles&gt;&lt;dates&gt;&lt;year&gt;2017&lt;/year&gt;&lt;/dates&gt;&lt;pub-location&gt;5005 Wateridge Vista Drive, San Diego, CA 92121 USA&lt;/pub-location&gt;&lt;publisher&gt;BIOVIA Support&lt;/publisher&gt;&lt;urls&gt;&lt;/urls&gt;&lt;/record&gt;&lt;/Cite&gt;&lt;/EndNote&gt;</w:instrText>
      </w:r>
      <w:r w:rsidR="00835726" w:rsidRPr="00F23E21">
        <w:fldChar w:fldCharType="separate"/>
      </w:r>
      <w:r w:rsidR="00787724" w:rsidRPr="00787724">
        <w:rPr>
          <w:noProof/>
          <w:vertAlign w:val="superscript"/>
        </w:rPr>
        <w:t>36</w:t>
      </w:r>
      <w:r w:rsidR="00835726" w:rsidRPr="00F23E21">
        <w:fldChar w:fldCharType="end"/>
      </w:r>
      <w:r w:rsidR="00835726" w:rsidRPr="00F23E21">
        <w:t xml:space="preserve">. </w:t>
      </w:r>
      <w:r w:rsidR="008B487F" w:rsidRPr="00F23E21">
        <w:rPr>
          <w:highlight w:val="yellow"/>
        </w:rPr>
        <w:t xml:space="preserve">Obtaining/identifying all the transition state structures as well as reactants and products, </w:t>
      </w:r>
      <w:r w:rsidR="000B5078" w:rsidRPr="00F23E21">
        <w:rPr>
          <w:highlight w:val="yellow"/>
        </w:rPr>
        <w:t xml:space="preserve">the next step for free energy of activation calculations is an extra ensuring energy optimization </w:t>
      </w:r>
      <w:r w:rsidR="00650F4B" w:rsidRPr="00F23E21">
        <w:rPr>
          <w:highlight w:val="yellow"/>
        </w:rPr>
        <w:t xml:space="preserve">step for </w:t>
      </w:r>
      <w:r w:rsidR="000B5078" w:rsidRPr="00F23E21">
        <w:rPr>
          <w:highlight w:val="yellow"/>
        </w:rPr>
        <w:t>each structure.</w:t>
      </w:r>
      <w:r w:rsidR="000B5078" w:rsidRPr="00F23E21">
        <w:t xml:space="preserve"> </w:t>
      </w:r>
      <w:r w:rsidR="003F2632" w:rsidRPr="00F23E21">
        <w:t xml:space="preserve">This energy optimization was performed using </w:t>
      </w:r>
      <w:r w:rsidR="00046CEB" w:rsidRPr="00F23E21">
        <w:t>the D</w:t>
      </w:r>
      <w:r w:rsidR="003F2632" w:rsidRPr="00F23E21">
        <w:t>Mol</w:t>
      </w:r>
      <w:r w:rsidR="003F2632" w:rsidRPr="00F23E21">
        <w:rPr>
          <w:vertAlign w:val="superscript"/>
        </w:rPr>
        <w:t>3</w:t>
      </w:r>
      <w:r w:rsidR="003F2632" w:rsidRPr="00F23E21">
        <w:t xml:space="preserve"> package</w:t>
      </w:r>
      <w:r w:rsidR="003F2632" w:rsidRPr="00F23E21">
        <w:fldChar w:fldCharType="begin"/>
      </w:r>
      <w:r w:rsidR="00787724">
        <w:instrText xml:space="preserve"> ADDIN EN.CITE &lt;EndNote&gt;&lt;Cite&gt;&lt;Year&gt;2017&lt;/Year&gt;&lt;RecNum&gt;528&lt;/RecNum&gt;&lt;DisplayText&gt;&lt;style face="superscript"&gt;36&lt;/style&gt;&lt;/DisplayText&gt;&lt;record&gt;&lt;rec-number&gt;528&lt;/rec-number&gt;&lt;foreign-keys&gt;&lt;key app="EN" db-id="r2p5rr9s7p9xfpe9vz2vwfa7p0eszdv5tvat" timestamp="1487606821"&gt;528&lt;/key&gt;&lt;key app="ENWeb" db-id=""&gt;0&lt;/key&gt;&lt;/foreign-keys&gt;&lt;ref-type name="Report"&gt;27&lt;/ref-type&gt;&lt;contributors&gt;&lt;/contributors&gt;&lt;titles&gt;&lt;title&gt;Dassault Systemes Materials Studio Tutorials&lt;/title&gt;&lt;/titles&gt;&lt;dates&gt;&lt;year&gt;2017&lt;/year&gt;&lt;/dates&gt;&lt;pub-location&gt;5005 Wateridge Vista Drive, San Diego, CA 92121 USA&lt;/pub-location&gt;&lt;publisher&gt;BIOVIA Support&lt;/publisher&gt;&lt;urls&gt;&lt;/urls&gt;&lt;/record&gt;&lt;/Cite&gt;&lt;/EndNote&gt;</w:instrText>
      </w:r>
      <w:r w:rsidR="003F2632" w:rsidRPr="00F23E21">
        <w:fldChar w:fldCharType="separate"/>
      </w:r>
      <w:r w:rsidR="00787724" w:rsidRPr="00787724">
        <w:rPr>
          <w:noProof/>
          <w:vertAlign w:val="superscript"/>
        </w:rPr>
        <w:t>36</w:t>
      </w:r>
      <w:r w:rsidR="003F2632" w:rsidRPr="00F23E21">
        <w:fldChar w:fldCharType="end"/>
      </w:r>
      <w:r w:rsidR="003F2632" w:rsidRPr="00F23E21">
        <w:t xml:space="preserve"> where </w:t>
      </w:r>
      <w:r w:rsidR="00046CEB" w:rsidRPr="00F23E21">
        <w:t xml:space="preserve">generalized gradient approximations and becke-lee-yang-parr functionals </w:t>
      </w:r>
      <w:r w:rsidR="003F2632" w:rsidRPr="00F23E21">
        <w:t>were employed</w:t>
      </w:r>
      <w:r w:rsidR="003F2632" w:rsidRPr="00F23E21">
        <w:fldChar w:fldCharType="begin"/>
      </w:r>
      <w:r w:rsidR="00787724">
        <w:instrText xml:space="preserve"> ADDIN EN.CITE &lt;EndNote&gt;&lt;Cite&gt;&lt;Author&gt;Perdew&lt;/Author&gt;&lt;Year&gt;1992&lt;/Year&gt;&lt;RecNum&gt;1020&lt;/RecNum&gt;&lt;DisplayText&gt;&lt;style face="superscript"&gt;43&lt;/style&gt;&lt;/DisplayText&gt;&lt;record&gt;&lt;rec-number&gt;1020&lt;/rec-number&gt;&lt;foreign-keys&gt;&lt;key app="EN" db-id="r2p5rr9s7p9xfpe9vz2vwfa7p0eszdv5tvat" timestamp="1511324636"&gt;1020&lt;/key&gt;&lt;/foreign-keys&gt;&lt;ref-type name="Journal Article"&gt;17&lt;/ref-type&gt;&lt;contributors&gt;&lt;authors&gt;&lt;author&gt;Perdew, John P.&lt;/author&gt;&lt;author&gt;Chevary, J. A.&lt;/author&gt;&lt;author&gt;Vosko, S. H.&lt;/author&gt;&lt;author&gt;Jackson, Koblar A.&lt;/author&gt;&lt;author&gt;Pederson, Mark R.&lt;/author&gt;&lt;author&gt;Singh, D. J.&lt;/author&gt;&lt;author&gt;Fiolhais, Carlos&lt;/author&gt;&lt;/authors&gt;&lt;/contributors&gt;&lt;titles&gt;&lt;title&gt;Atoms, molecules, solids, and surfaces: Applications of the generalized gradient approximation for exchange and correlation&lt;/title&gt;&lt;secondary-title&gt;Physical Review B&lt;/secondary-title&gt;&lt;/titles&gt;&lt;periodical&gt;&lt;full-title&gt;Physical Review B&lt;/full-title&gt;&lt;/periodical&gt;&lt;pages&gt;6671-6687&lt;/pages&gt;&lt;volume&gt;46&lt;/volume&gt;&lt;number&gt;11&lt;/number&gt;&lt;dates&gt;&lt;year&gt;1992&lt;/year&gt;&lt;pub-dates&gt;&lt;date&gt;09/15/&lt;/date&gt;&lt;/pub-dates&gt;&lt;/dates&gt;&lt;publisher&gt;American Physical Society&lt;/publisher&gt;&lt;urls&gt;&lt;related-urls&gt;&lt;url&gt;https://link.aps.org/doi/10.1103/PhysRevB.46.6671&lt;/url&gt;&lt;/related-urls&gt;&lt;/urls&gt;&lt;/record&gt;&lt;/Cite&gt;&lt;/EndNote&gt;</w:instrText>
      </w:r>
      <w:r w:rsidR="003F2632" w:rsidRPr="00F23E21">
        <w:fldChar w:fldCharType="separate"/>
      </w:r>
      <w:r w:rsidR="00787724" w:rsidRPr="00787724">
        <w:rPr>
          <w:noProof/>
          <w:vertAlign w:val="superscript"/>
        </w:rPr>
        <w:t>43</w:t>
      </w:r>
      <w:r w:rsidR="003F2632" w:rsidRPr="00F23E21">
        <w:fldChar w:fldCharType="end"/>
      </w:r>
      <w:r w:rsidR="00CB5505" w:rsidRPr="00F23E21">
        <w:t xml:space="preserve"> with </w:t>
      </w:r>
      <w:r w:rsidR="00CB5505" w:rsidRPr="00F23E21">
        <w:rPr>
          <w:highlight w:val="yellow"/>
        </w:rPr>
        <w:t>aforementioned</w:t>
      </w:r>
      <w:r w:rsidR="00CB5505" w:rsidRPr="00F23E21">
        <w:t xml:space="preserve"> ultrafine quality. </w:t>
      </w:r>
      <w:r w:rsidR="00CB5505" w:rsidRPr="00F23E21">
        <w:rPr>
          <w:highlight w:val="yellow"/>
        </w:rPr>
        <w:t>In all calculations,</w:t>
      </w:r>
      <w:r w:rsidR="00CB5505" w:rsidRPr="00F23E21">
        <w:t xml:space="preserve"> the solvation effect </w:t>
      </w:r>
      <w:r w:rsidR="00CB5505" w:rsidRPr="00F23E21">
        <w:rPr>
          <w:highlight w:val="yellow"/>
        </w:rPr>
        <w:t>was considered</w:t>
      </w:r>
      <w:r w:rsidR="00CB5505" w:rsidRPr="00F23E21">
        <w:t xml:space="preserve"> using COnductor-like Screening MOdel</w:t>
      </w:r>
      <w:r w:rsidR="00CB5505" w:rsidRPr="00F23E21">
        <w:fldChar w:fldCharType="begin"/>
      </w:r>
      <w:r w:rsidR="00787724">
        <w:instrText xml:space="preserve"> ADDIN EN.CITE &lt;EndNote&gt;&lt;Cite&gt;&lt;Author&gt;Klamt&lt;/Author&gt;&lt;Year&gt;2005&lt;/Year&gt;&lt;RecNum&gt;4777&lt;/RecNum&gt;&lt;DisplayText&gt;&lt;style face="superscript"&gt;44&lt;/style&gt;&lt;/DisplayText&gt;&lt;record&gt;&lt;rec-number&gt;4777&lt;/rec-number&gt;&lt;foreign-keys&gt;&lt;key app="EN" db-id="edxfspa0hevet1epx2qxp5rdfxf99ae220dv" timestamp="1470053233"&gt;4777&lt;/key&gt;&lt;key app="ENWeb" db-id=""&gt;0&lt;/key&gt;&lt;/foreign-keys&gt;&lt;ref-type name="Book"&gt;6&lt;/ref-type&gt;&lt;contributors&gt;&lt;authors&gt;&lt;author&gt;Andreas Klamt&lt;/author&gt;&lt;/authors&gt;&lt;/contributors&gt;&lt;titles&gt;&lt;title&gt;COSMO-RS From Quantum Chemistry to Fluid Phase Thermodynamics and Drug Design&lt;/title&gt;&lt;/titles&gt;&lt;dates&gt;&lt;year&gt;2005&lt;/year&gt;&lt;/dates&gt;&lt;publisher&gt;Elsevier &lt;/publisher&gt;&lt;isbn&gt;9780444519948&lt;/isbn&gt;&lt;urls&gt;&lt;/urls&gt;&lt;/record&gt;&lt;/Cite&gt;&lt;/EndNote&gt;</w:instrText>
      </w:r>
      <w:r w:rsidR="00CB5505" w:rsidRPr="00F23E21">
        <w:fldChar w:fldCharType="separate"/>
      </w:r>
      <w:r w:rsidR="00787724" w:rsidRPr="00787724">
        <w:rPr>
          <w:noProof/>
          <w:vertAlign w:val="superscript"/>
        </w:rPr>
        <w:t>44</w:t>
      </w:r>
      <w:r w:rsidR="00CB5505" w:rsidRPr="00F23E21">
        <w:fldChar w:fldCharType="end"/>
      </w:r>
      <w:r w:rsidR="00CB5505" w:rsidRPr="00F23E21">
        <w:t xml:space="preserve">. </w:t>
      </w:r>
      <w:r w:rsidR="009D2663" w:rsidRPr="00F23E21">
        <w:rPr>
          <w:highlight w:val="yellow"/>
        </w:rPr>
        <w:t>The reason to use becke-perdew-ernzerhof functionals in transition-states search and becke-lee-yang-parr functionals for final energy optimization is the fact the possible electron/charge transfer in the course of reactions can be handled by the first mostly reliably, while in the energy optimization of finally confirmed structures, such phenomenon is not of concern, thus the latter provides a fast and reliable option.</w:t>
      </w:r>
      <w:r w:rsidR="009D2663" w:rsidRPr="00F23E21">
        <w:t xml:space="preserve"> </w:t>
      </w:r>
      <w:r w:rsidR="00D22C09" w:rsidRPr="00F23E21">
        <w:rPr>
          <w:highlight w:val="yellow"/>
        </w:rPr>
        <w:t xml:space="preserve">The </w:t>
      </w:r>
      <w:r w:rsidR="008B487F" w:rsidRPr="00F23E21">
        <w:rPr>
          <w:highlight w:val="yellow"/>
        </w:rPr>
        <w:t>free energy of activation</w:t>
      </w:r>
      <w:r w:rsidR="00C62DCD" w:rsidRPr="00F23E21">
        <w:rPr>
          <w:highlight w:val="yellow"/>
        </w:rPr>
        <w:t xml:space="preserve"> of each step</w:t>
      </w:r>
      <w:r w:rsidR="008B487F" w:rsidRPr="00F23E21">
        <w:rPr>
          <w:highlight w:val="yellow"/>
        </w:rPr>
        <w:t xml:space="preserve"> </w:t>
      </w:r>
      <w:r w:rsidR="00D22C09" w:rsidRPr="00F23E21">
        <w:rPr>
          <w:highlight w:val="yellow"/>
        </w:rPr>
        <w:t xml:space="preserve">from state </w:t>
      </w:r>
      <w:r w:rsidR="00D22C09" w:rsidRPr="00F23E21">
        <w:rPr>
          <w:i/>
          <w:iCs/>
          <w:highlight w:val="yellow"/>
        </w:rPr>
        <w:t>i</w:t>
      </w:r>
      <w:r w:rsidR="00D22C09" w:rsidRPr="00F23E21">
        <w:rPr>
          <w:highlight w:val="yellow"/>
        </w:rPr>
        <w:t xml:space="preserve"> toward </w:t>
      </w:r>
      <w:r w:rsidR="00C62DCD" w:rsidRPr="00F23E21">
        <w:rPr>
          <w:highlight w:val="yellow"/>
        </w:rPr>
        <w:t xml:space="preserve">the neighboring </w:t>
      </w:r>
      <w:r w:rsidR="00D22C09" w:rsidRPr="00F23E21">
        <w:rPr>
          <w:highlight w:val="yellow"/>
        </w:rPr>
        <w:t xml:space="preserve">state </w:t>
      </w:r>
      <w:r w:rsidR="00D22C09" w:rsidRPr="00F23E21">
        <w:rPr>
          <w:i/>
          <w:iCs/>
          <w:highlight w:val="yellow"/>
        </w:rPr>
        <w:t>j</w:t>
      </w:r>
      <w:r w:rsidR="00D22C09" w:rsidRPr="00F23E21">
        <w:rPr>
          <w:highlight w:val="yellow"/>
        </w:rPr>
        <w:t xml:space="preserve"> in the course of reaction </w:t>
      </w:r>
      <w:r w:rsidR="00C62DCD" w:rsidRPr="00F23E21">
        <w:rPr>
          <w:highlight w:val="yellow"/>
        </w:rPr>
        <w:t>coordinate is defined as difference of respective free energies. The free energy of activation is defined as the difference between reactants free energy and free energy of the transition state with the highest energy.</w:t>
      </w:r>
      <w:r w:rsidR="00C62DCD" w:rsidRPr="00F23E21">
        <w:t xml:space="preserve"> In this case, the calculated free energies of structures were retrieved from outmol files. </w:t>
      </w:r>
    </w:p>
    <w:p w:rsidR="008B487F" w:rsidRPr="00F23E21" w:rsidRDefault="002E56DD" w:rsidP="00D05F2F">
      <w:pPr>
        <w:jc w:val="both"/>
      </w:pPr>
      <w:r w:rsidRPr="00F23E21">
        <w:rPr>
          <w:highlight w:val="yellow"/>
        </w:rPr>
        <w:t>In practice, the simulations follow following steps.</w:t>
      </w:r>
      <w:r w:rsidRPr="00F23E21">
        <w:t xml:space="preserve"> </w:t>
      </w:r>
      <w:r w:rsidR="00835726" w:rsidRPr="00F23E21">
        <w:t xml:space="preserve">The calculation starts with creating the overall </w:t>
      </w:r>
      <w:r w:rsidRPr="00F23E21">
        <w:rPr>
          <w:highlight w:val="yellow"/>
        </w:rPr>
        <w:t>plausible</w:t>
      </w:r>
      <w:r w:rsidRPr="00F23E21">
        <w:t xml:space="preserve"> </w:t>
      </w:r>
      <w:r w:rsidR="00835726" w:rsidRPr="00F23E21">
        <w:t>reaction related documents i.e. reactant (</w:t>
      </w:r>
      <w:r w:rsidRPr="00F23E21">
        <w:t xml:space="preserve">lithium </w:t>
      </w:r>
      <w:r w:rsidR="00835726" w:rsidRPr="00F23E21">
        <w:t xml:space="preserve">and </w:t>
      </w:r>
      <w:r w:rsidRPr="00F23E21">
        <w:t>water)</w:t>
      </w:r>
      <w:r w:rsidR="00835726" w:rsidRPr="00F23E21">
        <w:t xml:space="preserve"> and products (</w:t>
      </w:r>
      <w:r w:rsidRPr="00F23E21">
        <w:t>lithium hydroxide and hydrogen</w:t>
      </w:r>
      <w:r w:rsidR="00835726" w:rsidRPr="00F23E21">
        <w:t xml:space="preserve">). Then using reaction preview tool, the atoms were matched and balanced followed by generation of an initial pathway trajectory between the reactant and product. Then the </w:t>
      </w:r>
      <w:r w:rsidR="00835726" w:rsidRPr="00F23E21">
        <w:lastRenderedPageBreak/>
        <w:t xml:space="preserve">aforementioned </w:t>
      </w:r>
      <w:r w:rsidRPr="00F23E21">
        <w:t>transition state s</w:t>
      </w:r>
      <w:r w:rsidR="00835726" w:rsidRPr="00F23E21">
        <w:t>earch method as implemented in Dmol</w:t>
      </w:r>
      <w:r w:rsidR="00835726" w:rsidRPr="00F23E21">
        <w:rPr>
          <w:vertAlign w:val="superscript"/>
        </w:rPr>
        <w:t>3</w:t>
      </w:r>
      <w:r w:rsidR="00835726" w:rsidRPr="00F23E21">
        <w:t xml:space="preserve"> package was applied on the generated trajectory file while the </w:t>
      </w:r>
      <w:r w:rsidR="00D05F2F" w:rsidRPr="00F23E21">
        <w:rPr>
          <w:highlight w:val="yellow"/>
        </w:rPr>
        <w:t>“</w:t>
      </w:r>
      <w:r w:rsidR="00D05F2F" w:rsidRPr="00F23E21">
        <w:t xml:space="preserve">bond </w:t>
      </w:r>
      <w:r w:rsidR="00835726" w:rsidRPr="00F23E21">
        <w:t>monitoring</w:t>
      </w:r>
      <w:r w:rsidR="00D05F2F" w:rsidRPr="00F23E21">
        <w:rPr>
          <w:highlight w:val="yellow"/>
        </w:rPr>
        <w:t>”</w:t>
      </w:r>
      <w:r w:rsidR="00835726" w:rsidRPr="00F23E21">
        <w:t xml:space="preserve"> was requested </w:t>
      </w:r>
      <w:r w:rsidR="00D05F2F" w:rsidRPr="00F23E21">
        <w:t xml:space="preserve">by </w:t>
      </w:r>
      <w:r w:rsidR="00835726" w:rsidRPr="00F23E21">
        <w:t>using keyword asking for Frequency properties of trajectory file</w:t>
      </w:r>
      <w:r w:rsidR="00D05F2F" w:rsidRPr="00F23E21">
        <w:rPr>
          <w:highlight w:val="yellow"/>
        </w:rPr>
        <w:t>. A</w:t>
      </w:r>
      <w:r w:rsidR="00835726" w:rsidRPr="00F23E21">
        <w:t>t a transition state, one imaginary frequency appears in the IR spectrum. The frequencies were calculated by using Vibrational Analysis tool of Dmol</w:t>
      </w:r>
      <w:r w:rsidR="00835726" w:rsidRPr="00F23E21">
        <w:rPr>
          <w:vertAlign w:val="superscript"/>
        </w:rPr>
        <w:t>3</w:t>
      </w:r>
      <w:r w:rsidR="00835726" w:rsidRPr="00F23E21">
        <w:t xml:space="preserve"> package. For each identified frequency, to make sure of approaching to correct </w:t>
      </w:r>
      <w:r w:rsidR="00D05F2F" w:rsidRPr="00F23E21">
        <w:t>transition state</w:t>
      </w:r>
      <w:r w:rsidR="00835726" w:rsidRPr="00F23E21">
        <w:t xml:space="preserve">, a </w:t>
      </w:r>
      <w:r w:rsidR="00D05F2F" w:rsidRPr="00F23E21">
        <w:t xml:space="preserve">transition state </w:t>
      </w:r>
      <w:r w:rsidR="00835726" w:rsidRPr="00F23E21">
        <w:t xml:space="preserve">optimization step was performed followed by a </w:t>
      </w:r>
      <w:r w:rsidR="00D05F2F" w:rsidRPr="00F23E21">
        <w:t>transition state c</w:t>
      </w:r>
      <w:r w:rsidR="00835726" w:rsidRPr="00F23E21">
        <w:t xml:space="preserve">onfirmation step which uses </w:t>
      </w:r>
      <w:r w:rsidR="00D05F2F" w:rsidRPr="00F23E21">
        <w:t xml:space="preserve">the nudged elastic band </w:t>
      </w:r>
      <w:r w:rsidR="00835726" w:rsidRPr="00F23E21">
        <w:t xml:space="preserve">calculations. This is to guarantee that no </w:t>
      </w:r>
      <w:r w:rsidR="00D05F2F" w:rsidRPr="00F23E21">
        <w:t>transition state st</w:t>
      </w:r>
      <w:r w:rsidR="00835726" w:rsidRPr="00F23E21">
        <w:t xml:space="preserve">ructure is missed. </w:t>
      </w:r>
    </w:p>
    <w:p w:rsidR="00835726" w:rsidRPr="00F23E21" w:rsidRDefault="00835726" w:rsidP="00787724">
      <w:pPr>
        <w:jc w:val="both"/>
      </w:pPr>
      <w:r w:rsidRPr="00F23E21">
        <w:t xml:space="preserve">To </w:t>
      </w:r>
      <w:r w:rsidRPr="00F23E21">
        <w:rPr>
          <w:iCs/>
        </w:rPr>
        <w:t>study the interactions between solid structures</w:t>
      </w:r>
      <w:r w:rsidR="0005055A" w:rsidRPr="00F23E21">
        <w:rPr>
          <w:iCs/>
          <w:highlight w:val="yellow"/>
        </w:rPr>
        <w:t>, water</w:t>
      </w:r>
      <w:r w:rsidRPr="00F23E21">
        <w:rPr>
          <w:iCs/>
        </w:rPr>
        <w:t xml:space="preserve"> and water dissociation species, the adsorption</w:t>
      </w:r>
      <w:r w:rsidRPr="00F23E21">
        <w:t xml:space="preserve"> energies were also determined</w:t>
      </w:r>
      <w:r w:rsidR="0005055A" w:rsidRPr="00F23E21">
        <w:t xml:space="preserve"> using</w:t>
      </w:r>
      <w:r w:rsidRPr="00F23E21">
        <w:t xml:space="preserve"> </w:t>
      </w:r>
      <w:r w:rsidR="0005055A" w:rsidRPr="00F23E21">
        <w:t>the configurational bias Monte Carlo techniques</w:t>
      </w:r>
      <w:r w:rsidR="0005055A" w:rsidRPr="00F23E21">
        <w:fldChar w:fldCharType="begin"/>
      </w:r>
      <w:r w:rsidR="00787724">
        <w:instrText xml:space="preserve"> ADDIN EN.CITE &lt;EndNote&gt;&lt;Cite&gt;&lt;Author&gt;Frenkel&lt;/Author&gt;&lt;Year&gt;2002&lt;/Year&gt;&lt;RecNum&gt;831&lt;/RecNum&gt;&lt;DisplayText&gt;&lt;style face="superscript"&gt;45&lt;/style&gt;&lt;/DisplayText&gt;&lt;record&gt;&lt;rec-number&gt;831&lt;/rec-number&gt;&lt;foreign-keys&gt;&lt;key app="EN" db-id="r2p5rr9s7p9xfpe9vz2vwfa7p0eszdv5tvat" timestamp="1502894739"&gt;831&lt;/key&gt;&lt;/foreign-keys&gt;&lt;ref-type name="Book Section"&gt;5&lt;/ref-type&gt;&lt;contributors&gt;&lt;authors&gt;&lt;author&gt;Frenkel, Daan&lt;/author&gt;&lt;author&gt;Smit, Berend&lt;/author&gt;&lt;/authors&gt;&lt;/contributors&gt;&lt;titles&gt;&lt;title&gt;Chapter 5 - Monte Carlo Simulations in Various Ensembles&lt;/title&gt;&lt;secondary-title&gt;Understanding Molecular Simulation (Second Edition)&lt;/secondary-title&gt;&lt;/titles&gt;&lt;pages&gt;111-137&lt;/pages&gt;&lt;dates&gt;&lt;year&gt;2002&lt;/year&gt;&lt;/dates&gt;&lt;pub-location&gt;San Diego&lt;/pub-location&gt;&lt;publisher&gt;Academic Press&lt;/publisher&gt;&lt;isbn&gt;978-0-12-267351-1&lt;/isbn&gt;&lt;urls&gt;&lt;related-urls&gt;&lt;url&gt;http://www.sciencedirect.com/science/article/pii/B9780122673511500079&lt;/url&gt;&lt;/related-urls&gt;&lt;/urls&gt;&lt;electronic-resource-num&gt;https://doi.org/10.1016/B978-012267351-1/50007-9&lt;/electronic-resource-num&gt;&lt;/record&gt;&lt;/Cite&gt;&lt;/EndNote&gt;</w:instrText>
      </w:r>
      <w:r w:rsidR="0005055A" w:rsidRPr="00F23E21">
        <w:fldChar w:fldCharType="separate"/>
      </w:r>
      <w:r w:rsidR="00787724" w:rsidRPr="00787724">
        <w:rPr>
          <w:noProof/>
          <w:vertAlign w:val="superscript"/>
        </w:rPr>
        <w:t>45</w:t>
      </w:r>
      <w:r w:rsidR="0005055A" w:rsidRPr="00F23E21">
        <w:fldChar w:fldCharType="end"/>
      </w:r>
      <w:r w:rsidR="0005055A" w:rsidRPr="00F23E21">
        <w:t xml:space="preserve"> according to a simulated annealing schedule</w:t>
      </w:r>
      <w:r w:rsidR="0005055A" w:rsidRPr="00F23E21">
        <w:fldChar w:fldCharType="begin"/>
      </w:r>
      <w:r w:rsidR="00787724">
        <w:instrText xml:space="preserve"> ADDIN EN.CITE &lt;EndNote&gt;&lt;Cite&gt;&lt;Author&gt;Kirkpatrick&lt;/Author&gt;&lt;Year&gt;1983&lt;/Year&gt;&lt;RecNum&gt;859&lt;/RecNum&gt;&lt;DisplayText&gt;&lt;style face="superscript"&gt;46&lt;/style&gt;&lt;/DisplayText&gt;&lt;record&gt;&lt;rec-number&gt;859&lt;/rec-number&gt;&lt;foreign-keys&gt;&lt;key app="EN" db-id="r2p5rr9s7p9xfpe9vz2vwfa7p0eszdv5tvat" timestamp="1502895062"&gt;859&lt;/key&gt;&lt;/foreign-keys&gt;&lt;ref-type name="Journal Article"&gt;17&lt;/ref-type&gt;&lt;contributors&gt;&lt;authors&gt;&lt;author&gt;Kirkpatrick, S.&lt;/author&gt;&lt;author&gt;Gelatt, C. D.&lt;/author&gt;&lt;author&gt;Vecchi, M. P.&lt;/author&gt;&lt;/authors&gt;&lt;/contributors&gt;&lt;titles&gt;&lt;title&gt;Optimization by Simulated Annealing&lt;/title&gt;&lt;secondary-title&gt;Science&lt;/secondary-title&gt;&lt;/titles&gt;&lt;periodical&gt;&lt;full-title&gt;Science&lt;/full-title&gt;&lt;/periodical&gt;&lt;pages&gt;671&lt;/pages&gt;&lt;volume&gt;220&lt;/volume&gt;&lt;number&gt;4598&lt;/number&gt;&lt;dates&gt;&lt;year&gt;1983&lt;/year&gt;&lt;/dates&gt;&lt;work-type&gt;10.1126/science.220.4598.671&lt;/work-type&gt;&lt;urls&gt;&lt;related-urls&gt;&lt;url&gt;http://science.sciencemag.org/content/220/4598/671.abstract&lt;/url&gt;&lt;/related-urls&gt;&lt;/urls&gt;&lt;/record&gt;&lt;/Cite&gt;&lt;/EndNote&gt;</w:instrText>
      </w:r>
      <w:r w:rsidR="0005055A" w:rsidRPr="00F23E21">
        <w:fldChar w:fldCharType="separate"/>
      </w:r>
      <w:r w:rsidR="00787724" w:rsidRPr="00787724">
        <w:rPr>
          <w:noProof/>
          <w:vertAlign w:val="superscript"/>
        </w:rPr>
        <w:t>46</w:t>
      </w:r>
      <w:r w:rsidR="0005055A" w:rsidRPr="00F23E21">
        <w:fldChar w:fldCharType="end"/>
      </w:r>
      <w:r w:rsidR="0005055A" w:rsidRPr="00F23E21">
        <w:t xml:space="preserve"> </w:t>
      </w:r>
      <w:r w:rsidRPr="00F23E21">
        <w:t>and compared with the activation free energies. For these calculations, lithium crystal structure was retrieved from Cambridge</w:t>
      </w:r>
      <w:r w:rsidR="0005055A" w:rsidRPr="00F23E21">
        <w:t xml:space="preserve"> Structural Database. </w:t>
      </w:r>
      <w:r w:rsidR="0005055A" w:rsidRPr="00F23E21">
        <w:rPr>
          <w:highlight w:val="yellow"/>
        </w:rPr>
        <w:t>A unit cell of lithium</w:t>
      </w:r>
      <w:r w:rsidR="0005055A" w:rsidRPr="00F23E21">
        <w:t xml:space="preserve"> </w:t>
      </w:r>
      <w:r w:rsidRPr="00F23E21">
        <w:t xml:space="preserve">contains </w:t>
      </w:r>
      <w:r w:rsidR="0005055A" w:rsidRPr="00F23E21">
        <w:t>five</w:t>
      </w:r>
      <w:r w:rsidRPr="00F23E21">
        <w:t xml:space="preserve"> lithium atom</w:t>
      </w:r>
      <w:r w:rsidR="0005055A" w:rsidRPr="00F23E21">
        <w:t>s</w:t>
      </w:r>
      <w:r w:rsidRPr="00F23E21">
        <w:t xml:space="preserve">. The substrate for Monte Carlo calculations were constructed </w:t>
      </w:r>
      <w:r w:rsidR="00B64D75" w:rsidRPr="00F23E21">
        <w:rPr>
          <w:highlight w:val="yellow"/>
        </w:rPr>
        <w:t>as</w:t>
      </w:r>
      <w:r w:rsidRPr="00F23E21">
        <w:t xml:space="preserve"> three times in thickness and 15 times in </w:t>
      </w:r>
      <w:r w:rsidR="00B64D75" w:rsidRPr="00F23E21">
        <w:rPr>
          <w:highlight w:val="yellow"/>
        </w:rPr>
        <w:t>both</w:t>
      </w:r>
      <w:r w:rsidR="00B64D75" w:rsidRPr="00F23E21">
        <w:t xml:space="preserve"> </w:t>
      </w:r>
      <w:r w:rsidRPr="00F23E21">
        <w:t>width and length</w:t>
      </w:r>
      <w:r w:rsidR="00B64D75" w:rsidRPr="00F23E21">
        <w:t xml:space="preserve"> (a total of </w:t>
      </w:r>
      <w:r w:rsidRPr="00F23E21">
        <w:t>1800 lithium atoms in substrate</w:t>
      </w:r>
      <w:r w:rsidR="00B64D75" w:rsidRPr="00F23E21">
        <w:t>)</w:t>
      </w:r>
      <w:r w:rsidRPr="00F23E21">
        <w:t>. The structures were optimized in DMol</w:t>
      </w:r>
      <w:r w:rsidRPr="00F23E21">
        <w:rPr>
          <w:vertAlign w:val="superscript"/>
        </w:rPr>
        <w:t>3</w:t>
      </w:r>
      <w:r w:rsidRPr="00F23E21">
        <w:t xml:space="preserve"> package </w:t>
      </w:r>
      <w:r w:rsidR="00B64D75" w:rsidRPr="00F23E21">
        <w:rPr>
          <w:highlight w:val="yellow"/>
        </w:rPr>
        <w:t>using the generalized gradient approximations and becke-perdew-ernzerhof functionals</w:t>
      </w:r>
      <w:r w:rsidR="00B64D75" w:rsidRPr="00F23E21">
        <w:t xml:space="preserve"> </w:t>
      </w:r>
      <w:r w:rsidRPr="00F23E21">
        <w:t>first and then used for adsorption studies</w:t>
      </w:r>
      <w:r w:rsidR="00B64D75" w:rsidRPr="00F23E21">
        <w:t xml:space="preserve">. </w:t>
      </w:r>
      <w:r w:rsidR="00B64D75" w:rsidRPr="00F23E21">
        <w:rPr>
          <w:highlight w:val="yellow"/>
        </w:rPr>
        <w:t>In the adsorption simulations,</w:t>
      </w:r>
      <w:r w:rsidR="00B64D75" w:rsidRPr="00F23E21">
        <w:t xml:space="preserve"> the </w:t>
      </w:r>
      <w:r w:rsidRPr="00F23E21">
        <w:t>COMPASS (Condensed-phase Optimized Molecular Potentials for Atomistic Simulation Studies) force field</w:t>
      </w:r>
      <w:r w:rsidR="00B64D75" w:rsidRPr="00F23E21">
        <w:t xml:space="preserve"> </w:t>
      </w:r>
      <w:r w:rsidR="00B64D75" w:rsidRPr="00F23E21">
        <w:rPr>
          <w:highlight w:val="yellow"/>
        </w:rPr>
        <w:t>was used</w:t>
      </w:r>
      <w:r w:rsidR="00A460AD" w:rsidRPr="00F23E21">
        <w:rPr>
          <w:highlight w:val="yellow"/>
        </w:rPr>
        <w:t xml:space="preserve"> following a relaxation step and charge assignment</w:t>
      </w:r>
      <w:r w:rsidRPr="00F23E21">
        <w:t xml:space="preserve">. Adsorption orientations and energies were </w:t>
      </w:r>
      <w:r w:rsidR="00A460AD" w:rsidRPr="00F23E21">
        <w:rPr>
          <w:highlight w:val="yellow"/>
        </w:rPr>
        <w:t>determined</w:t>
      </w:r>
      <w:r w:rsidR="00A460AD" w:rsidRPr="00F23E21">
        <w:t xml:space="preserve"> </w:t>
      </w:r>
      <w:r w:rsidRPr="00F23E21">
        <w:t>for water molecules varied from 1 to 100 for ten different</w:t>
      </w:r>
      <w:r w:rsidR="00597616" w:rsidRPr="00F23E21">
        <w:t xml:space="preserve"> runs.</w:t>
      </w:r>
      <w:r w:rsidR="00A309AC" w:rsidRPr="00F23E21">
        <w:t xml:space="preserve"> </w:t>
      </w:r>
    </w:p>
    <w:p w:rsidR="00835726" w:rsidRPr="00F23E21" w:rsidRDefault="00835726" w:rsidP="00B11E8A">
      <w:pPr>
        <w:pStyle w:val="H1"/>
        <w:jc w:val="both"/>
      </w:pPr>
      <w:r w:rsidRPr="00F23E21">
        <w:lastRenderedPageBreak/>
        <w:t xml:space="preserve">Results and discussion </w:t>
      </w:r>
    </w:p>
    <w:p w:rsidR="00835726" w:rsidRPr="00F23E21" w:rsidRDefault="00835726" w:rsidP="00787724">
      <w:pPr>
        <w:jc w:val="both"/>
      </w:pPr>
      <w:r w:rsidRPr="00F23E21">
        <w:t>T</w:t>
      </w:r>
      <w:r w:rsidR="00A3083C" w:rsidRPr="00F23E21">
        <w:t xml:space="preserve">he calculated </w:t>
      </w:r>
      <w:r w:rsidRPr="00F23E21">
        <w:t xml:space="preserve">energy landscape of </w:t>
      </w:r>
      <w:r w:rsidR="00A3083C" w:rsidRPr="00F23E21">
        <w:t xml:space="preserve">water dissociation </w:t>
      </w:r>
      <w:r w:rsidR="00A3083C" w:rsidRPr="00F23E21">
        <w:rPr>
          <w:highlight w:val="yellow"/>
        </w:rPr>
        <w:t>over lithium metal surface is shown in</w:t>
      </w:r>
      <w:r w:rsidR="00A3083C" w:rsidRPr="00F23E21">
        <w:t xml:space="preserve"> </w:t>
      </w:r>
      <w:r w:rsidRPr="00F23E21">
        <w:t>Figure 1. The computed activation free energy (∆</w:t>
      </w:r>
      <w:r w:rsidRPr="00F23E21">
        <w:rPr>
          <w:i/>
          <w:iCs/>
        </w:rPr>
        <w:t>G</w:t>
      </w:r>
      <w:r w:rsidRPr="00F23E21">
        <w:t xml:space="preserve">) of </w:t>
      </w:r>
      <w:r w:rsidR="00F23E21" w:rsidRPr="00F23E21">
        <w:t>water dissociation is</w:t>
      </w:r>
      <w:r w:rsidRPr="00F23E21">
        <w:t xml:space="preserve"> 2.715 kJ/mol. Note that the scaling factor for energy in molecular-scale systems with a large number of molecules</w:t>
      </w:r>
      <w:r w:rsidRPr="00F23E21">
        <w:fldChar w:fldCharType="begin"/>
      </w:r>
      <w:r w:rsidR="00787724">
        <w:instrText xml:space="preserve"> ADDIN EN.CITE &lt;EndNote&gt;&lt;Cite&gt;&lt;Author&gt;Atkins&lt;/Author&gt;&lt;Year&gt;2010&lt;/Year&gt;&lt;RecNum&gt;1153&lt;/RecNum&gt;&lt;DisplayText&gt;&lt;style face="superscript"&gt;47&lt;/style&gt;&lt;/DisplayText&gt;&lt;record&gt;&lt;rec-number&gt;1153&lt;/rec-number&gt;&lt;foreign-keys&gt;&lt;key app="EN" db-id="r2p5rr9s7p9xfpe9vz2vwfa7p0eszdv5tvat" timestamp="1514042106"&gt;1153&lt;/key&gt;&lt;/foreign-keys&gt;&lt;ref-type name="Book"&gt;6&lt;/ref-type&gt;&lt;contributors&gt;&lt;authors&gt;&lt;author&gt;Atkins, P.&lt;/author&gt;&lt;author&gt;de Paula, J.&lt;/author&gt;&lt;/authors&gt;&lt;/contributors&gt;&lt;titles&gt;&lt;title&gt;Atkins&amp;apos; Physical Chemistry&lt;/title&gt;&lt;/titles&gt;&lt;dates&gt;&lt;year&gt;2010&lt;/year&gt;&lt;/dates&gt;&lt;publisher&gt;OUP Oxford&lt;/publisher&gt;&lt;isbn&gt;9780199543373&lt;/isbn&gt;&lt;urls&gt;&lt;related-urls&gt;&lt;url&gt;https://books.google.com.hk/books?id=BV6cAQAAQBAJ&lt;/url&gt;&lt;/related-urls&gt;&lt;/urls&gt;&lt;/record&gt;&lt;/Cite&gt;&lt;/EndNote&gt;</w:instrText>
      </w:r>
      <w:r w:rsidRPr="00F23E21">
        <w:fldChar w:fldCharType="separate"/>
      </w:r>
      <w:r w:rsidR="00787724" w:rsidRPr="00787724">
        <w:rPr>
          <w:noProof/>
          <w:vertAlign w:val="superscript"/>
        </w:rPr>
        <w:t>47</w:t>
      </w:r>
      <w:r w:rsidRPr="00F23E21">
        <w:fldChar w:fldCharType="end"/>
      </w:r>
      <w:r w:rsidRPr="00F23E21">
        <w:t xml:space="preserve"> (</w:t>
      </w:r>
      <w:r w:rsidRPr="00F23E21">
        <w:rPr>
          <w:i/>
          <w:iCs/>
        </w:rPr>
        <w:t>RT</w:t>
      </w:r>
      <w:r w:rsidRPr="00F23E21">
        <w:t>=</w:t>
      </w:r>
      <w:r w:rsidRPr="00F23E21">
        <w:rPr>
          <w:i/>
          <w:iCs/>
        </w:rPr>
        <w:t>k</w:t>
      </w:r>
      <w:r w:rsidRPr="00F23E21">
        <w:rPr>
          <w:i/>
          <w:iCs/>
          <w:vertAlign w:val="subscript"/>
        </w:rPr>
        <w:t>B</w:t>
      </w:r>
      <w:r w:rsidRPr="00F23E21">
        <w:rPr>
          <w:i/>
          <w:iCs/>
        </w:rPr>
        <w:t>T</w:t>
      </w:r>
      <w:r w:rsidRPr="00F23E21">
        <w:rPr>
          <w:iCs/>
        </w:rPr>
        <w:t>·</w:t>
      </w:r>
      <w:r w:rsidRPr="00F23E21">
        <w:rPr>
          <w:i/>
          <w:iCs/>
        </w:rPr>
        <w:t>N</w:t>
      </w:r>
      <w:r w:rsidRPr="00F23E21">
        <w:rPr>
          <w:i/>
          <w:iCs/>
          <w:vertAlign w:val="subscript"/>
        </w:rPr>
        <w:t>A</w:t>
      </w:r>
      <w:r w:rsidRPr="00F23E21">
        <w:t xml:space="preserve">, </w:t>
      </w:r>
      <w:r w:rsidRPr="00F23E21">
        <w:rPr>
          <w:i/>
          <w:iCs/>
        </w:rPr>
        <w:t>N</w:t>
      </w:r>
      <w:r w:rsidRPr="00F23E21">
        <w:rPr>
          <w:i/>
          <w:iCs/>
          <w:vertAlign w:val="subscript"/>
        </w:rPr>
        <w:t>A</w:t>
      </w:r>
      <w:r w:rsidRPr="00F23E21">
        <w:t xml:space="preserve"> being Avogadro number) at the investigated temperature range (35 – 100 °C) corresponds to ≈1 kJ/mol. As the ∆</w:t>
      </w:r>
      <w:r w:rsidRPr="00F23E21">
        <w:rPr>
          <w:i/>
          <w:iCs/>
        </w:rPr>
        <w:t>G</w:t>
      </w:r>
      <w:r w:rsidRPr="00F23E21">
        <w:t xml:space="preserve"> of </w:t>
      </w:r>
      <w:r w:rsidR="00F23E21" w:rsidRPr="00F23E21">
        <w:t>water dissociation is</w:t>
      </w:r>
      <w:r w:rsidRPr="00F23E21">
        <w:t xml:space="preserve"> a bit larger than the </w:t>
      </w:r>
      <w:r w:rsidR="00F23E21" w:rsidRPr="00F23E21">
        <w:t>scaling factor</w:t>
      </w:r>
      <w:r w:rsidRPr="00F23E21">
        <w:t xml:space="preserve">, extra energy must be supplied to enable this reaction to occur. We hypothesized that the released </w:t>
      </w:r>
      <w:r w:rsidR="00F23E21" w:rsidRPr="00F23E21">
        <w:rPr>
          <w:highlight w:val="yellow"/>
        </w:rPr>
        <w:t>energy</w:t>
      </w:r>
      <w:r w:rsidRPr="00F23E21">
        <w:t xml:space="preserve"> from the initial adsorption of </w:t>
      </w:r>
      <w:r w:rsidR="00F23E21" w:rsidRPr="00F23E21">
        <w:t xml:space="preserve">water </w:t>
      </w:r>
      <w:r w:rsidRPr="00F23E21">
        <w:t xml:space="preserve">molecule on </w:t>
      </w:r>
      <w:r w:rsidR="00F23E21" w:rsidRPr="00F23E21">
        <w:t xml:space="preserve">lithium </w:t>
      </w:r>
      <w:r w:rsidRPr="00F23E21">
        <w:t xml:space="preserve">surface affords the extra energy for propelling the </w:t>
      </w:r>
      <w:r w:rsidR="00F23E21" w:rsidRPr="00F23E21">
        <w:t>water dissociation</w:t>
      </w:r>
      <w:r w:rsidRPr="00F23E21">
        <w:t xml:space="preserve">. To examine this, the adsorption energy of </w:t>
      </w:r>
      <w:r w:rsidR="00F23E21">
        <w:t xml:space="preserve">water </w:t>
      </w:r>
      <w:r w:rsidRPr="00F23E21">
        <w:t xml:space="preserve">on </w:t>
      </w:r>
      <w:r w:rsidR="00F23E21">
        <w:t>lithium w</w:t>
      </w:r>
      <w:r w:rsidRPr="00F23E21">
        <w:t>as computed to be - 76.013 kJ/mol. The magnitude of this value is reasonable with respect to similar systems reporte</w:t>
      </w:r>
      <w:r w:rsidRPr="00E923A2">
        <w:rPr>
          <w:highlight w:val="yellow"/>
        </w:rPr>
        <w:t>d</w:t>
      </w:r>
      <w:r w:rsidR="00F23E21" w:rsidRPr="00E923A2">
        <w:rPr>
          <w:highlight w:val="yellow"/>
        </w:rPr>
        <w:fldChar w:fldCharType="begin">
          <w:fldData xml:space="preserve">PEVuZE5vdGU+PENpdGU+PEF1dGhvcj5OYWthbXVyYTwvQXV0aG9yPjxZZWFyPjE5OTA8L1llYXI+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</w:fldData>
        </w:fldChar>
      </w:r>
      <w:r w:rsidR="00787724">
        <w:rPr>
          <w:highlight w:val="yellow"/>
        </w:rPr>
        <w:instrText xml:space="preserve"> ADDIN EN.CITE </w:instrText>
      </w:r>
      <w:r w:rsidR="00787724">
        <w:rPr>
          <w:highlight w:val="yellow"/>
        </w:rPr>
        <w:fldChar w:fldCharType="begin">
          <w:fldData xml:space="preserve">PEVuZE5vdGU+PENpdGU+PEF1dGhvcj5OYWthbXVyYTwvQXV0aG9yPjxZZWFyPjE5OTA8L1llYXI+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</w:fldData>
        </w:fldChar>
      </w:r>
      <w:r w:rsidR="00787724">
        <w:rPr>
          <w:highlight w:val="yellow"/>
        </w:rPr>
        <w:instrText xml:space="preserve"> ADDIN EN.CITE.DATA </w:instrText>
      </w:r>
      <w:r w:rsidR="00787724">
        <w:rPr>
          <w:highlight w:val="yellow"/>
        </w:rPr>
      </w:r>
      <w:r w:rsidR="00787724">
        <w:rPr>
          <w:highlight w:val="yellow"/>
        </w:rPr>
        <w:fldChar w:fldCharType="end"/>
      </w:r>
      <w:r w:rsidR="00F23E21" w:rsidRPr="00E923A2">
        <w:rPr>
          <w:highlight w:val="yellow"/>
        </w:rPr>
      </w:r>
      <w:r w:rsidR="00F23E21" w:rsidRPr="00E923A2">
        <w:rPr>
          <w:highlight w:val="yellow"/>
        </w:rPr>
        <w:fldChar w:fldCharType="separate"/>
      </w:r>
      <w:r w:rsidR="00787724" w:rsidRPr="00787724">
        <w:rPr>
          <w:noProof/>
          <w:highlight w:val="yellow"/>
          <w:vertAlign w:val="superscript"/>
        </w:rPr>
        <w:t>48-52</w:t>
      </w:r>
      <w:r w:rsidR="00F23E21" w:rsidRPr="00E923A2">
        <w:rPr>
          <w:highlight w:val="yellow"/>
        </w:rPr>
        <w:fldChar w:fldCharType="end"/>
      </w:r>
      <w:r w:rsidRPr="00F23E21">
        <w:t xml:space="preserve">. For example, the energy released upon </w:t>
      </w:r>
      <w:r w:rsidR="00F23E21">
        <w:t xml:space="preserve">water </w:t>
      </w:r>
      <w:r w:rsidRPr="00F23E21">
        <w:t>adsorption on copper was measured to be - 40.524 kJ/mol</w:t>
      </w:r>
      <w:r w:rsidRPr="00F23E21">
        <w:fldChar w:fldCharType="begin"/>
      </w:r>
      <w:r w:rsidR="00787724">
        <w:instrText xml:space="preserve"> ADDIN EN.CITE &lt;EndNote&gt;&lt;Cite&gt;&lt;Author&gt;Nakamura&lt;/Author&gt;&lt;Year&gt;1990&lt;/Year&gt;&lt;RecNum&gt;1160&lt;/RecNum&gt;&lt;DisplayText&gt;&lt;style face="superscript"&gt;48&lt;/style&gt;&lt;/DisplayText&gt;&lt;record&gt;&lt;rec-number&gt;1160&lt;/rec-number&gt;&lt;foreign-keys&gt;&lt;key app="EN" db-id="r2p5rr9s7p9xfpe9vz2vwfa7p0eszdv5tvat" timestamp="1514111765"&gt;1160&lt;/key&gt;&lt;/foreign-keys&gt;&lt;ref-type name="Journal Article"&gt;17&lt;/ref-type&gt;&lt;contributors&gt;&lt;authors&gt;&lt;author&gt;Nakamura, Junji&lt;/author&gt;&lt;author&gt;Campbell, Joseph M.&lt;/author&gt;&lt;author&gt;Campbell, Charles T.&lt;/author&gt;&lt;/authors&gt;&lt;/contributors&gt;&lt;titles&gt;&lt;title&gt;Kinetics and mechanism of the water-gas shift reaction catalysed by the clean and Cs-promoted Cu(110) surface: a comparison with Cu(111)&lt;/title&gt;&lt;secondary-title&gt;Journal of the Chemical Society, Faraday Transactions&lt;/secondary-title&gt;&lt;/titles&gt;&lt;periodical&gt;&lt;full-title&gt;Journal of the Chemical Society, Faraday Transactions&lt;/full-title&gt;&lt;/periodical&gt;&lt;pages&gt;2725-2734&lt;/pages&gt;&lt;volume&gt;86&lt;/volume&gt;&lt;number&gt;15&lt;/number&gt;&lt;dates&gt;&lt;year&gt;1990&lt;/year&gt;&lt;/dates&gt;&lt;publisher&gt;The Royal Society of Chemistry&lt;/publisher&gt;&lt;isbn&gt;0956-5000&lt;/isbn&gt;&lt;work-type&gt;10.1039/FT9908602725&lt;/work-type&gt;&lt;urls&gt;&lt;related-urls&gt;&lt;url&gt;http://dx.doi.org/10.1039/FT9908602725&lt;/url&gt;&lt;/related-urls&gt;&lt;/urls&gt;&lt;electronic-resource-num&gt;10.1039/FT9908602725&lt;/electronic-resource-num&gt;&lt;/record&gt;&lt;/Cite&gt;&lt;/EndNote&gt;</w:instrText>
      </w:r>
      <w:r w:rsidRPr="00F23E21">
        <w:fldChar w:fldCharType="separate"/>
      </w:r>
      <w:r w:rsidR="00787724" w:rsidRPr="00787724">
        <w:rPr>
          <w:noProof/>
          <w:vertAlign w:val="superscript"/>
        </w:rPr>
        <w:t>48</w:t>
      </w:r>
      <w:r w:rsidRPr="00F23E21">
        <w:fldChar w:fldCharType="end"/>
      </w:r>
      <w:r w:rsidRPr="00F23E21">
        <w:t xml:space="preserve">, sufficient for water molecules to undergo dissociation and form </w:t>
      </w:r>
      <w:r w:rsidR="00F23E21">
        <w:t xml:space="preserve">hydroxide </w:t>
      </w:r>
      <w:r w:rsidRPr="00F23E21">
        <w:t xml:space="preserve">and </w:t>
      </w:r>
      <w:r w:rsidR="00F23E21">
        <w:t xml:space="preserve">hydride </w:t>
      </w:r>
      <w:r w:rsidRPr="00F23E21">
        <w:t>species</w:t>
      </w:r>
      <w:r w:rsidRPr="00F23E21">
        <w:fldChar w:fldCharType="begin"/>
      </w:r>
      <w:r w:rsidR="00787724">
        <w:instrText xml:space="preserve"> ADDIN EN.CITE &lt;EndNote&gt;&lt;Cite&gt;&lt;Author&gt;Chen&lt;/Author&gt;&lt;Year&gt;2010&lt;/Year&gt;&lt;RecNum&gt;1105&lt;/RecNum&gt;&lt;DisplayText&gt;&lt;style face="superscript"&gt;26&lt;/style&gt;&lt;/DisplayText&gt;&lt;record&gt;&lt;rec-number&gt;1105&lt;/rec-number&gt;&lt;foreign-keys&gt;&lt;key app="EN" db-id="r2p5rr9s7p9xfpe9vz2vwfa7p0eszdv5tvat" timestamp="1513746245"&gt;1105&lt;/key&gt;&lt;key app="ENWeb" db-id=""&gt;0&lt;/key&gt;&lt;/foreign-keys&gt;&lt;ref-type name="Journal Article"&gt;17&lt;/ref-type&gt;&lt;contributors&gt;&lt;authors&gt;&lt;author&gt;Chen, L.&lt;/author&gt;&lt;author&gt;Zhang, Q.&lt;/author&gt;&lt;author&gt;Zhang, Y.&lt;/author&gt;&lt;author&gt;Li, W. Z.&lt;/author&gt;&lt;author&gt;Han, B.&lt;/author&gt;&lt;author&gt;Zhou, C.&lt;/author&gt;&lt;author&gt;Wu, J.&lt;/author&gt;&lt;author&gt;Forrey, R. C.&lt;/author&gt;&lt;author&gt;Garg, D.&lt;/author&gt;&lt;author&gt;Cheng, H.&lt;/author&gt;&lt;/authors&gt;&lt;/contributors&gt;&lt;auth-address&gt;Institute of Theoretical Chemistry and Computational Materials Science, China University of Geosciences, Wuhan 430074, China.&lt;/auth-address&gt;&lt;titles&gt;&lt;title&gt;A first principles study of water dissociation on small copper clusters&lt;/title&gt;&lt;secondary-title&gt;Phys Chem Chem Phys&lt;/secondary-title&gt;&lt;/titles&gt;&lt;periodical&gt;&lt;full-title&gt;Phys Chem Chem Phys&lt;/full-title&gt;&lt;/periodical&gt;&lt;pages&gt;9845-51&lt;/pages&gt;&lt;volume&gt;12&lt;/volume&gt;&lt;number&gt;33&lt;/number&gt;&lt;edition&gt;2010/06/24&lt;/edition&gt;&lt;dates&gt;&lt;year&gt;2010&lt;/year&gt;&lt;pub-dates&gt;&lt;date&gt;Sep 7&lt;/date&gt;&lt;/pub-dates&gt;&lt;/dates&gt;&lt;isbn&gt;1463-9084 (Electronic)&amp;#xD;1463-9076 (Linking)&lt;/isbn&gt;&lt;accession-num&gt;20571621&lt;/accession-num&gt;&lt;urls&gt;&lt;related-urls&gt;&lt;url&gt;https://www.ncbi.nlm.nih.gov/pubmed/20571621&lt;/url&gt;&lt;/related-urls&gt;&lt;/urls&gt;&lt;electronic-resource-num&gt;10.1039/c001006e&lt;/electronic-resource-num&gt;&lt;/record&gt;&lt;/Cite&gt;&lt;/EndNote&gt;</w:instrText>
      </w:r>
      <w:r w:rsidRPr="00F23E21">
        <w:fldChar w:fldCharType="separate"/>
      </w:r>
      <w:r w:rsidR="00787724" w:rsidRPr="00787724">
        <w:rPr>
          <w:noProof/>
          <w:vertAlign w:val="superscript"/>
        </w:rPr>
        <w:t>26</w:t>
      </w:r>
      <w:r w:rsidRPr="00F23E21">
        <w:fldChar w:fldCharType="end"/>
      </w:r>
      <w:r w:rsidRPr="00F23E21">
        <w:t xml:space="preserve">. </w:t>
      </w:r>
    </w:p>
    <w:p w:rsidR="00835726" w:rsidRPr="00F23E21" w:rsidRDefault="00835726" w:rsidP="001A1840">
      <w:pPr>
        <w:jc w:val="center"/>
      </w:pPr>
      <w:r w:rsidRPr="00F23E21">
        <w:rPr>
          <w:noProof/>
        </w:rPr>
        <w:lastRenderedPageBreak/>
        <w:drawing>
          <wp:inline distT="0" distB="0" distL="0" distR="0" wp14:anchorId="3029E202" wp14:editId="51D02C42">
            <wp:extent cx="5553075" cy="432280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ai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5862" cy="4324978"/>
                    </a:xfrm>
                    <a:prstGeom prst="rect">
                      <a:avLst/>
                    </a:prstGeom>
                  </pic:spPr>
                </pic:pic>
              </a:graphicData>
            </a:graphic>
          </wp:inline>
        </w:drawing>
      </w:r>
    </w:p>
    <w:p w:rsidR="00835726" w:rsidRPr="00F23E21" w:rsidRDefault="00835726" w:rsidP="000943CE">
      <w:pPr>
        <w:pStyle w:val="Captions1"/>
        <w:jc w:val="both"/>
      </w:pPr>
      <w:r w:rsidRPr="00F23E21">
        <w:t xml:space="preserve">Figure 1. Energy landscape of </w:t>
      </w:r>
      <w:r w:rsidR="00F23E21">
        <w:t xml:space="preserve">water dissociation </w:t>
      </w:r>
      <w:r w:rsidRPr="00F23E21">
        <w:t>on</w:t>
      </w:r>
      <w:r w:rsidR="00F23E21">
        <w:t xml:space="preserve"> lithium surface</w:t>
      </w:r>
      <w:r w:rsidRPr="00F23E21">
        <w:t xml:space="preserve">: red, white, purple colors correspond to oxygen, hydrogen and lithium, respectively. (A) induction stage, (B) </w:t>
      </w:r>
      <w:r w:rsidR="000943CE">
        <w:t>occurrence of dissociation</w:t>
      </w:r>
      <w:r w:rsidRPr="00F23E21">
        <w:t xml:space="preserve"> (C) close contact between </w:t>
      </w:r>
      <w:r w:rsidR="000943CE">
        <w:t xml:space="preserve">lithium </w:t>
      </w:r>
      <w:r w:rsidRPr="00F23E21">
        <w:t xml:space="preserve">and dissociation species, (D) formation of </w:t>
      </w:r>
      <w:r w:rsidR="000943CE">
        <w:t>lithium hydride and lithium hydroxide</w:t>
      </w:r>
      <w:r w:rsidRPr="00F23E21">
        <w:t xml:space="preserve">, (E) late stage interactions between </w:t>
      </w:r>
      <w:r w:rsidR="000943CE">
        <w:t>lithium hydride, lithium hydroxide,</w:t>
      </w:r>
      <w:r w:rsidRPr="00F23E21">
        <w:t xml:space="preserve"> and water leading to </w:t>
      </w:r>
      <w:r w:rsidR="000943CE">
        <w:t xml:space="preserve">lithium hydroxide and hydrogen </w:t>
      </w:r>
      <w:r w:rsidRPr="00F23E21">
        <w:t>generation as final products, (F) products stable state. ∆G in kJ/mol for (1) 2.175, (2) 0.41, (3) 3.82, (4) 8.17, (5) 9.36, and (6) 24.47. Total energy release is 375 kJ/mol, as indicated by (7).</w:t>
      </w:r>
    </w:p>
    <w:p w:rsidR="00645A69" w:rsidRDefault="00645A69" w:rsidP="00E923A2">
      <w:pPr>
        <w:jc w:val="both"/>
      </w:pPr>
    </w:p>
    <w:p w:rsidR="001269E0" w:rsidRDefault="00835726" w:rsidP="00787724">
      <w:pPr>
        <w:jc w:val="both"/>
      </w:pPr>
      <w:r w:rsidRPr="00F23E21">
        <w:t xml:space="preserve">The evolution of </w:t>
      </w:r>
      <w:r w:rsidR="00645A69">
        <w:t xml:space="preserve">water dissociation </w:t>
      </w:r>
      <w:r w:rsidRPr="00F23E21">
        <w:t xml:space="preserve">on the </w:t>
      </w:r>
      <w:r w:rsidR="00645A69">
        <w:t xml:space="preserve">lithium metal </w:t>
      </w:r>
      <w:r w:rsidRPr="00F23E21">
        <w:t xml:space="preserve">surface is presented in Figure 2. Upon </w:t>
      </w:r>
      <w:r w:rsidR="00645A69" w:rsidRPr="00645A69">
        <w:rPr>
          <w:highlight w:val="yellow"/>
        </w:rPr>
        <w:t>approaching</w:t>
      </w:r>
      <w:r w:rsidR="00645A69">
        <w:t xml:space="preserve"> </w:t>
      </w:r>
      <w:r w:rsidRPr="00F23E21">
        <w:t xml:space="preserve">to </w:t>
      </w:r>
      <w:r w:rsidR="00645A69">
        <w:t>lithium s</w:t>
      </w:r>
      <w:r w:rsidRPr="00F23E21">
        <w:t xml:space="preserve">urface, a </w:t>
      </w:r>
      <w:r w:rsidR="00645A69">
        <w:t xml:space="preserve">water molecule </w:t>
      </w:r>
      <w:r w:rsidRPr="00F23E21">
        <w:t xml:space="preserve">orients itself with its molecular plane </w:t>
      </w:r>
      <w:r w:rsidRPr="00F23E21">
        <w:lastRenderedPageBreak/>
        <w:t xml:space="preserve">perpendicular to the metal surface </w:t>
      </w:r>
      <w:r w:rsidR="00645A69">
        <w:t xml:space="preserve">where </w:t>
      </w:r>
      <w:r w:rsidRPr="00F23E21">
        <w:t xml:space="preserve">the oxygen atom of this </w:t>
      </w:r>
      <w:r w:rsidR="00645A69">
        <w:t xml:space="preserve">water </w:t>
      </w:r>
      <w:r w:rsidRPr="00F23E21">
        <w:t xml:space="preserve">molecule pointing downward. A slight elongation of O–H bonds (to 1.12 Å) is caused </w:t>
      </w:r>
      <w:r w:rsidR="00645A69" w:rsidRPr="00645A69">
        <w:rPr>
          <w:highlight w:val="yellow"/>
        </w:rPr>
        <w:t>due to the interplay of</w:t>
      </w:r>
      <w:r w:rsidR="00645A69">
        <w:t xml:space="preserve"> </w:t>
      </w:r>
      <w:r w:rsidRPr="00F23E21">
        <w:t xml:space="preserve">the strong attractive interaction between the oxygen atom of this molecule and </w:t>
      </w:r>
      <w:r w:rsidR="00645A69">
        <w:t xml:space="preserve">lithium </w:t>
      </w:r>
      <w:r w:rsidRPr="00F23E21">
        <w:t xml:space="preserve">as well as the attractive interaction between the hydrogen atoms of this molecule and oxygen atoms of other </w:t>
      </w:r>
      <w:r w:rsidR="00645A69" w:rsidRPr="00645A69">
        <w:rPr>
          <w:highlight w:val="yellow"/>
        </w:rPr>
        <w:t>surrounding</w:t>
      </w:r>
      <w:r w:rsidR="00645A69">
        <w:t xml:space="preserve"> water </w:t>
      </w:r>
      <w:r w:rsidRPr="00F23E21">
        <w:t xml:space="preserve">molecules. Subsequent interactions of the </w:t>
      </w:r>
      <w:r w:rsidR="00645A69">
        <w:t xml:space="preserve">lithium </w:t>
      </w:r>
      <w:r w:rsidRPr="00F23E21">
        <w:t xml:space="preserve">with hydrogen atoms of this </w:t>
      </w:r>
      <w:r w:rsidR="00645A69">
        <w:t xml:space="preserve">water </w:t>
      </w:r>
      <w:r w:rsidRPr="00F23E21">
        <w:t xml:space="preserve">molecule result in the titling of the </w:t>
      </w:r>
      <w:r w:rsidR="00645A69">
        <w:t xml:space="preserve">water </w:t>
      </w:r>
      <w:r w:rsidRPr="00F23E21">
        <w:t xml:space="preserve">molecule, making the axis of one of the O–H bonds orient perpendicularly to the surface normal and </w:t>
      </w:r>
      <w:r w:rsidRPr="00645A69">
        <w:rPr>
          <w:highlight w:val="yellow"/>
        </w:rPr>
        <w:t>break</w:t>
      </w:r>
      <w:r w:rsidR="00645A69" w:rsidRPr="00645A69">
        <w:rPr>
          <w:highlight w:val="yellow"/>
        </w:rPr>
        <w:t>age of</w:t>
      </w:r>
      <w:r w:rsidR="00645A69">
        <w:t xml:space="preserve"> </w:t>
      </w:r>
      <w:r w:rsidRPr="00F23E21">
        <w:t>this O–H bond</w:t>
      </w:r>
      <w:r w:rsidR="00645A69">
        <w:t xml:space="preserve"> </w:t>
      </w:r>
      <w:r w:rsidR="00645A69" w:rsidRPr="00645A69">
        <w:rPr>
          <w:highlight w:val="yellow"/>
        </w:rPr>
        <w:t>afterward</w:t>
      </w:r>
      <w:r w:rsidRPr="00F23E21">
        <w:t xml:space="preserve">. The separated hydrogen atom (hydride) moves away and then binds to the </w:t>
      </w:r>
      <w:r w:rsidR="00645A69">
        <w:t xml:space="preserve">lithium </w:t>
      </w:r>
      <w:r w:rsidRPr="00F23E21">
        <w:t xml:space="preserve">surface </w:t>
      </w:r>
      <w:r w:rsidR="00645A69" w:rsidRPr="00645A69">
        <w:rPr>
          <w:highlight w:val="yellow"/>
        </w:rPr>
        <w:t>after a while</w:t>
      </w:r>
      <w:r w:rsidR="00645A69">
        <w:t xml:space="preserve"> </w:t>
      </w:r>
      <w:r w:rsidRPr="00F23E21">
        <w:t xml:space="preserve">(not instantaneously). The left O–H </w:t>
      </w:r>
      <w:r w:rsidR="00645A69">
        <w:t>group,</w:t>
      </w:r>
      <w:r w:rsidRPr="00F23E21">
        <w:t xml:space="preserve"> in parallel to the surface normal</w:t>
      </w:r>
      <w:r w:rsidR="00645A69">
        <w:t>,</w:t>
      </w:r>
      <w:r w:rsidRPr="00F23E21">
        <w:t xml:space="preserve"> binds to the </w:t>
      </w:r>
      <w:r w:rsidR="00645A69">
        <w:t>lithium sur</w:t>
      </w:r>
      <w:r w:rsidRPr="00F23E21">
        <w:t>face, too. A similar behavior was also observed on transition and noble metals  (Cu, Au, Ni, Pd, and P</w:t>
      </w:r>
      <w:r w:rsidR="00645A69">
        <w:t>t</w:t>
      </w:r>
      <w:r w:rsidRPr="00F23E21">
        <w:t>)</w:t>
      </w:r>
      <w:r w:rsidR="00645A69" w:rsidRPr="00F23E21">
        <w:fldChar w:fldCharType="begin">
          <w:fldData xml:space="preserve">PEVuZE5vdGU+PENpdGU+PEF1dGhvcj5QaGF0YWs8L0F1dGhvcj48WWVhcj4yMDA5PC9ZZWFyPjxS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</w:fldData>
        </w:fldChar>
      </w:r>
      <w:r w:rsidR="00787724">
        <w:instrText xml:space="preserve"> ADDIN EN.CITE </w:instrText>
      </w:r>
      <w:r w:rsidR="00787724">
        <w:fldChar w:fldCharType="begin">
          <w:fldData xml:space="preserve">PEVuZE5vdGU+PENpdGU+PEF1dGhvcj5QaGF0YWs8L0F1dGhvcj48WWVhcj4yMDA5PC9ZZWFyPjxS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</w:fldData>
        </w:fldChar>
      </w:r>
      <w:r w:rsidR="00787724">
        <w:instrText xml:space="preserve"> ADDIN EN.CITE.DATA </w:instrText>
      </w:r>
      <w:r w:rsidR="00787724">
        <w:fldChar w:fldCharType="end"/>
      </w:r>
      <w:r w:rsidR="00645A69" w:rsidRPr="00F23E21">
        <w:fldChar w:fldCharType="separate"/>
      </w:r>
      <w:r w:rsidR="00787724" w:rsidRPr="00787724">
        <w:rPr>
          <w:noProof/>
          <w:vertAlign w:val="superscript"/>
        </w:rPr>
        <w:t>17, 26</w:t>
      </w:r>
      <w:r w:rsidR="00645A69" w:rsidRPr="00F23E21">
        <w:fldChar w:fldCharType="end"/>
      </w:r>
      <w:r w:rsidRPr="00F23E21">
        <w:t xml:space="preserve"> and their dimers M</w:t>
      </w:r>
      <w:r w:rsidRPr="00F23E21">
        <w:rPr>
          <w:vertAlign w:val="subscript"/>
        </w:rPr>
        <w:t>2</w:t>
      </w:r>
      <w:r w:rsidRPr="00F23E21">
        <w:t xml:space="preserve"> (M = Fe, Ru, Os, Co, Rh, Ir, Ni, Pd, Pt, Cu, Ag, and Au)</w:t>
      </w:r>
      <w:r w:rsidRPr="00F23E21">
        <w:fldChar w:fldCharType="begin">
          <w:fldData xml:space="preserve">PEVuZE5vdGU+PENpdGU+PEF1dGhvcj5aZWluYWxpcG91ci1ZYXpkaTwvQXV0aG9yPjxZZWFyPjIw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</w:fldData>
        </w:fldChar>
      </w:r>
      <w:r w:rsidR="00787724">
        <w:instrText xml:space="preserve"> ADDIN EN.CITE </w:instrText>
      </w:r>
      <w:r w:rsidR="00787724">
        <w:fldChar w:fldCharType="begin">
          <w:fldData xml:space="preserve">PEVuZE5vdGU+PENpdGU+PEF1dGhvcj5aZWluYWxpcG91ci1ZYXpkaTwvQXV0aG9yPjxZZWFyPjIw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</w:fldData>
        </w:fldChar>
      </w:r>
      <w:r w:rsidR="00787724">
        <w:instrText xml:space="preserve"> ADDIN EN.CITE.DATA </w:instrText>
      </w:r>
      <w:r w:rsidR="00787724">
        <w:fldChar w:fldCharType="end"/>
      </w:r>
      <w:r w:rsidRPr="00F23E21">
        <w:fldChar w:fldCharType="separate"/>
      </w:r>
      <w:r w:rsidR="00787724" w:rsidRPr="00787724">
        <w:rPr>
          <w:noProof/>
          <w:vertAlign w:val="superscript"/>
        </w:rPr>
        <w:t>20, 53-55</w:t>
      </w:r>
      <w:r w:rsidRPr="00F23E21">
        <w:fldChar w:fldCharType="end"/>
      </w:r>
      <w:r w:rsidRPr="00F23E21">
        <w:t>, and metal ions (Al</w:t>
      </w:r>
      <w:r w:rsidRPr="00F23E21">
        <w:rPr>
          <w:vertAlign w:val="superscript"/>
        </w:rPr>
        <w:t>3+</w:t>
      </w:r>
      <w:r w:rsidRPr="00F23E21">
        <w:t>, Cr</w:t>
      </w:r>
      <w:r w:rsidRPr="00F23E21">
        <w:rPr>
          <w:vertAlign w:val="superscript"/>
        </w:rPr>
        <w:t>3+</w:t>
      </w:r>
      <w:r w:rsidRPr="00F23E21">
        <w:t>, and Fe</w:t>
      </w:r>
      <w:r w:rsidRPr="00F23E21">
        <w:rPr>
          <w:vertAlign w:val="superscript"/>
        </w:rPr>
        <w:t>3+</w:t>
      </w:r>
      <w:r w:rsidRPr="00F23E21">
        <w:t>)</w:t>
      </w:r>
      <w:r w:rsidRPr="00F23E21">
        <w:fldChar w:fldCharType="begin"/>
      </w:r>
      <w:r w:rsidR="00787724">
        <w:instrText xml:space="preserve"> ADDIN EN.CITE &lt;EndNote&gt;&lt;Cite&gt;&lt;Author&gt;Coskuner&lt;/Author&gt;&lt;Year&gt;2007&lt;/Year&gt;&lt;RecNum&gt;1101&lt;/RecNum&gt;&lt;DisplayText&gt;&lt;style face="superscript"&gt;27&lt;/style&gt;&lt;/DisplayText&gt;&lt;record&gt;&lt;rec-number&gt;1101&lt;/rec-number&gt;&lt;foreign-keys&gt;&lt;key app="EN" db-id="r2p5rr9s7p9xfpe9vz2vwfa7p0eszdv5tvat" timestamp="1513745788"&gt;1101&lt;/key&gt;&lt;key app="ENWeb" db-id=""&gt;0&lt;/key&gt;&lt;/foreign-keys&gt;&lt;ref-type name="Journal Article"&gt;17&lt;/ref-type&gt;&lt;contributors&gt;&lt;authors&gt;&lt;author&gt;Coskuner, O.&lt;/author&gt;&lt;author&gt;Jarvis, E. A.&lt;/author&gt;&lt;author&gt;Allison, T. C.&lt;/author&gt;&lt;/authors&gt;&lt;/contributors&gt;&lt;auth-address&gt;National Institute of Standards and Technology, 100 Bureau Drive, Stop 8380, Gaithersburg, MD 20899-8380, USA. orkid.coskuner@nist.gov&lt;/auth-address&gt;&lt;titles&gt;&lt;title&gt;Water dissociation in the presence of metal ions&lt;/title&gt;&lt;secondary-title&gt;Angew Chem Int Ed Engl&lt;/secondary-title&gt;&lt;/titles&gt;&lt;periodical&gt;&lt;full-title&gt;Angew Chem Int Ed Engl&lt;/full-title&gt;&lt;/periodical&gt;&lt;pages&gt;7853-5&lt;/pages&gt;&lt;volume&gt;46&lt;/volume&gt;&lt;number&gt;41&lt;/number&gt;&lt;edition&gt;2007/09/07&lt;/edition&gt;&lt;keywords&gt;&lt;keyword&gt;Chromium/*chemistry&lt;/keyword&gt;&lt;keyword&gt;Ions/chemistry&lt;/keyword&gt;&lt;keyword&gt;Iron/*chemistry&lt;/keyword&gt;&lt;keyword&gt;Models, Molecular&lt;/keyword&gt;&lt;keyword&gt;Molecular Conformation&lt;/keyword&gt;&lt;keyword&gt;Water/*chemistry&lt;/keyword&gt;&lt;/keywords&gt;&lt;dates&gt;&lt;year&gt;2007&lt;/year&gt;&lt;/dates&gt;&lt;isbn&gt;1433-7851 (Print)&amp;#xD;1433-7851 (Linking)&lt;/isbn&gt;&lt;accession-num&gt;17803253&lt;/accession-num&gt;&lt;urls&gt;&lt;related-urls&gt;&lt;url&gt;https://www.ncbi.nlm.nih.gov/pubmed/17803253&lt;/url&gt;&lt;/related-urls&gt;&lt;/urls&gt;&lt;electronic-resource-num&gt;10.1002/anie.200701617&lt;/electronic-resource-num&gt;&lt;/record&gt;&lt;/Cite&gt;&lt;/EndNote&gt;</w:instrText>
      </w:r>
      <w:r w:rsidRPr="00F23E21">
        <w:fldChar w:fldCharType="separate"/>
      </w:r>
      <w:r w:rsidR="00787724" w:rsidRPr="00787724">
        <w:rPr>
          <w:noProof/>
          <w:vertAlign w:val="superscript"/>
        </w:rPr>
        <w:t>27</w:t>
      </w:r>
      <w:r w:rsidRPr="00F23E21">
        <w:fldChar w:fldCharType="end"/>
      </w:r>
      <w:r w:rsidRPr="00F23E21">
        <w:t xml:space="preserve">. </w:t>
      </w:r>
    </w:p>
    <w:p w:rsidR="00835726" w:rsidRPr="00F23E21" w:rsidRDefault="00835726" w:rsidP="001A1840">
      <w:pPr>
        <w:jc w:val="center"/>
      </w:pPr>
      <w:r w:rsidRPr="00F23E21">
        <w:rPr>
          <w:noProof/>
        </w:rPr>
        <w:drawing>
          <wp:inline distT="0" distB="0" distL="0" distR="0" wp14:anchorId="3A3ECF65" wp14:editId="16A7335B">
            <wp:extent cx="4819650" cy="109948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sH2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37456" cy="1103542"/>
                    </a:xfrm>
                    <a:prstGeom prst="rect">
                      <a:avLst/>
                    </a:prstGeom>
                  </pic:spPr>
                </pic:pic>
              </a:graphicData>
            </a:graphic>
          </wp:inline>
        </w:drawing>
      </w:r>
    </w:p>
    <w:p w:rsidR="00835726" w:rsidRDefault="00835726" w:rsidP="001269E0">
      <w:pPr>
        <w:pStyle w:val="Captions1"/>
        <w:jc w:val="both"/>
      </w:pPr>
      <w:r w:rsidRPr="00F23E21">
        <w:rPr>
          <w:b/>
        </w:rPr>
        <w:t>Figure 2.</w:t>
      </w:r>
      <w:r w:rsidRPr="00F23E21">
        <w:t xml:space="preserve"> Schematic representation of the evolution of intermediates in </w:t>
      </w:r>
      <w:r w:rsidR="001269E0">
        <w:t xml:space="preserve">water dissociation </w:t>
      </w:r>
      <w:r w:rsidRPr="00F23E21">
        <w:t xml:space="preserve">on </w:t>
      </w:r>
      <w:r w:rsidR="001269E0">
        <w:t xml:space="preserve">lithium </w:t>
      </w:r>
      <w:r w:rsidRPr="00F23E21">
        <w:t>(legends are the same as in Figure 1): (A) water molecule moving towards metal surface, (B) water rotating due to the close contact (oxygen-metal distance upon</w:t>
      </w:r>
      <w:r w:rsidR="001269E0">
        <w:t xml:space="preserve"> water </w:t>
      </w:r>
      <w:r w:rsidRPr="00F23E21">
        <w:t xml:space="preserve">adsorption being 2.1 Å), (C) O-H bond elongates due to oxygen-metal interactions, (D) </w:t>
      </w:r>
      <w:r w:rsidR="001269E0">
        <w:t xml:space="preserve">hydroxide and hydride </w:t>
      </w:r>
      <w:r w:rsidRPr="00F23E21">
        <w:t xml:space="preserve">release, and (E) </w:t>
      </w:r>
      <w:r w:rsidR="001269E0">
        <w:t xml:space="preserve">hydroxide and hydride </w:t>
      </w:r>
      <w:r w:rsidRPr="00F23E21">
        <w:t xml:space="preserve">binding to metal surface generating </w:t>
      </w:r>
      <w:r w:rsidR="001269E0">
        <w:t>lithium hydroxide and lithium hydride</w:t>
      </w:r>
      <w:r w:rsidRPr="00F23E21">
        <w:t>.</w:t>
      </w:r>
    </w:p>
    <w:p w:rsidR="001269E0" w:rsidRDefault="001269E0" w:rsidP="001269E0"/>
    <w:p w:rsidR="001269E0" w:rsidRPr="00F23E21" w:rsidRDefault="00474E11" w:rsidP="00787724">
      <w:pPr>
        <w:jc w:val="both"/>
      </w:pPr>
      <w:r w:rsidRPr="00474E11">
        <w:rPr>
          <w:highlight w:val="yellow"/>
        </w:rPr>
        <w:lastRenderedPageBreak/>
        <w:t>In the course of simulations,</w:t>
      </w:r>
      <w:r>
        <w:t xml:space="preserve"> d</w:t>
      </w:r>
      <w:r w:rsidR="001269E0" w:rsidRPr="00F23E21">
        <w:t xml:space="preserve">ifferent species generated during </w:t>
      </w:r>
      <w:r>
        <w:t>water dissociation</w:t>
      </w:r>
      <w:r w:rsidRPr="00474E11">
        <w:t xml:space="preserve"> </w:t>
      </w:r>
      <w:r w:rsidRPr="00F23E21">
        <w:t>as shown in Figure 3.</w:t>
      </w:r>
      <w:r>
        <w:t xml:space="preserve"> These species include molecular water</w:t>
      </w:r>
      <w:r w:rsidR="001269E0" w:rsidRPr="00F23E21">
        <w:t>,  hydride</w:t>
      </w:r>
      <w:r>
        <w:t xml:space="preserve"> and </w:t>
      </w:r>
      <w:r w:rsidR="001269E0" w:rsidRPr="00F23E21">
        <w:t>hydrox</w:t>
      </w:r>
      <w:r>
        <w:t xml:space="preserve">ide </w:t>
      </w:r>
      <w:r w:rsidR="001269E0" w:rsidRPr="00F23E21">
        <w:t xml:space="preserve">group, </w:t>
      </w:r>
      <w:r w:rsidRPr="00474E11">
        <w:rPr>
          <w:highlight w:val="yellow"/>
        </w:rPr>
        <w:t>as well as</w:t>
      </w:r>
      <w:r>
        <w:t xml:space="preserve"> </w:t>
      </w:r>
      <w:r w:rsidR="001269E0" w:rsidRPr="00F23E21">
        <w:t>a small number of hydrox</w:t>
      </w:r>
      <w:r>
        <w:t xml:space="preserve">ide </w:t>
      </w:r>
      <w:r w:rsidR="001269E0" w:rsidRPr="00F23E21">
        <w:t xml:space="preserve">and hydride groups interacting with </w:t>
      </w:r>
      <w:r>
        <w:t xml:space="preserve">water </w:t>
      </w:r>
      <w:r w:rsidR="001269E0" w:rsidRPr="00F23E21">
        <w:t>molecules in the form of Zundel (H</w:t>
      </w:r>
      <w:r w:rsidR="001269E0" w:rsidRPr="00F23E21">
        <w:rPr>
          <w:vertAlign w:val="subscript"/>
        </w:rPr>
        <w:t>5</w:t>
      </w:r>
      <w:r w:rsidR="001269E0" w:rsidRPr="00F23E21">
        <w:t>O</w:t>
      </w:r>
      <w:r w:rsidR="001269E0" w:rsidRPr="00F23E21">
        <w:rPr>
          <w:vertAlign w:val="subscript"/>
        </w:rPr>
        <w:t>2</w:t>
      </w:r>
      <w:r w:rsidR="001269E0" w:rsidRPr="00F23E21">
        <w:rPr>
          <w:vertAlign w:val="superscript"/>
        </w:rPr>
        <w:t>+</w:t>
      </w:r>
      <w:r w:rsidR="001269E0" w:rsidRPr="00F23E21">
        <w:t>)</w:t>
      </w:r>
      <w:r w:rsidR="001269E0" w:rsidRPr="00F23E21">
        <w:fldChar w:fldCharType="begin">
          <w:fldData xml:space="preserve">PEVuZE5vdGU+PENpdGU+PEF1dGhvcj5adW5kZWw8L0F1dGhvcj48WWVhcj4yMDA3PC9ZZWFyPjxS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</w:fldData>
        </w:fldChar>
      </w:r>
      <w:r w:rsidR="00787724">
        <w:instrText xml:space="preserve"> ADDIN EN.CITE </w:instrText>
      </w:r>
      <w:r w:rsidR="00787724">
        <w:fldChar w:fldCharType="begin">
          <w:fldData xml:space="preserve">PEVuZE5vdGU+PENpdGU+PEF1dGhvcj5adW5kZWw8L0F1dGhvcj48WWVhcj4yMDA3PC9ZZWFyPjxS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</w:fldData>
        </w:fldChar>
      </w:r>
      <w:r w:rsidR="00787724">
        <w:instrText xml:space="preserve"> ADDIN EN.CITE.DATA </w:instrText>
      </w:r>
      <w:r w:rsidR="00787724">
        <w:fldChar w:fldCharType="end"/>
      </w:r>
      <w:r w:rsidR="001269E0" w:rsidRPr="00F23E21">
        <w:fldChar w:fldCharType="separate"/>
      </w:r>
      <w:r w:rsidR="00787724" w:rsidRPr="00787724">
        <w:rPr>
          <w:noProof/>
          <w:vertAlign w:val="superscript"/>
        </w:rPr>
        <w:t>33, 34</w:t>
      </w:r>
      <w:r w:rsidR="001269E0" w:rsidRPr="00F23E21">
        <w:fldChar w:fldCharType="end"/>
      </w:r>
      <w:r w:rsidR="001269E0" w:rsidRPr="00F23E21">
        <w:t xml:space="preserve"> and Eigen (H</w:t>
      </w:r>
      <w:r w:rsidR="001269E0" w:rsidRPr="00F23E21">
        <w:rPr>
          <w:vertAlign w:val="subscript"/>
        </w:rPr>
        <w:t>9</w:t>
      </w:r>
      <w:r w:rsidR="001269E0" w:rsidRPr="00F23E21">
        <w:t>O</w:t>
      </w:r>
      <w:r w:rsidR="001269E0" w:rsidRPr="00F23E21">
        <w:rPr>
          <w:vertAlign w:val="subscript"/>
        </w:rPr>
        <w:t>4</w:t>
      </w:r>
      <w:r w:rsidR="001269E0" w:rsidRPr="00F23E21">
        <w:rPr>
          <w:vertAlign w:val="superscript"/>
        </w:rPr>
        <w:t>+</w:t>
      </w:r>
      <w:r w:rsidR="001269E0" w:rsidRPr="00F23E21">
        <w:t>)-</w:t>
      </w:r>
      <w:r w:rsidR="001269E0" w:rsidRPr="00F23E21">
        <w:rPr>
          <w:i/>
          <w:iCs/>
        </w:rPr>
        <w:t>like</w:t>
      </w:r>
      <w:r w:rsidR="001269E0" w:rsidRPr="00F23E21">
        <w:t xml:space="preserve"> (as interactions with </w:t>
      </w:r>
      <w:r w:rsidR="005502D1">
        <w:t xml:space="preserve">H </w:t>
      </w:r>
      <w:r w:rsidR="001269E0" w:rsidRPr="00F23E21">
        <w:t xml:space="preserve">from </w:t>
      </w:r>
      <w:r w:rsidR="005502D1">
        <w:t xml:space="preserve">hydroxide </w:t>
      </w:r>
      <w:r w:rsidR="001269E0" w:rsidRPr="00F23E21">
        <w:t>group is involved) complexes</w:t>
      </w:r>
      <w:r w:rsidR="001269E0" w:rsidRPr="00F23E21">
        <w:fldChar w:fldCharType="begin"/>
      </w:r>
      <w:r w:rsidR="00787724">
        <w:instrText xml:space="preserve"> ADDIN EN.CITE &lt;EndNote&gt;&lt;Cite&gt;&lt;Author&gt;Eigen&lt;/Author&gt;&lt;Year&gt;1963&lt;/Year&gt;&lt;RecNum&gt;1113&lt;/RecNum&gt;&lt;DisplayText&gt;&lt;style face="superscript"&gt;35&lt;/style&gt;&lt;/DisplayText&gt;&lt;record&gt;&lt;rec-number&gt;1113&lt;/rec-number&gt;&lt;foreign-keys&gt;&lt;key app="EN" db-id="r2p5rr9s7p9xfpe9vz2vwfa7p0eszdv5tvat" timestamp="1513919642"&gt;1113&lt;/key&gt;&lt;/foreign-keys&gt;&lt;ref-type name="Journal Article"&gt;17&lt;/ref-type&gt;&lt;contributors&gt;&lt;authors&gt;&lt;author&gt;Eigen, M.&lt;/author&gt;&lt;/authors&gt;&lt;/contributors&gt;&lt;titles&gt;&lt;title&gt;Protonenübertragung, Säure-Base-Katalyse und enzymatische Hydrolyse. Teil I: Elementarvorgänge&lt;/title&gt;&lt;secondary-title&gt;Angewandte Chemie&lt;/secondary-title&gt;&lt;/titles&gt;&lt;periodical&gt;&lt;full-title&gt;Angewandte Chemie&lt;/full-title&gt;&lt;/periodical&gt;&lt;pages&gt;489-508&lt;/pages&gt;&lt;volume&gt;75&lt;/volume&gt;&lt;number&gt;12&lt;/number&gt;&lt;dates&gt;&lt;year&gt;1963&lt;/year&gt;&lt;/dates&gt;&lt;publisher&gt;WILEY-VCH Verlag GmbH&lt;/publisher&gt;&lt;isbn&gt;1521-3757&lt;/isbn&gt;&lt;urls&gt;&lt;related-urls&gt;&lt;url&gt;http://dx.doi.org/10.1002/ange.19630751202&lt;/url&gt;&lt;/related-urls&gt;&lt;/urls&gt;&lt;electronic-resource-num&gt;10.1002/ange.19630751202&lt;/electronic-resource-num&gt;&lt;/record&gt;&lt;/Cite&gt;&lt;/EndNote&gt;</w:instrText>
      </w:r>
      <w:r w:rsidR="001269E0" w:rsidRPr="00F23E21">
        <w:fldChar w:fldCharType="separate"/>
      </w:r>
      <w:r w:rsidR="00787724" w:rsidRPr="00787724">
        <w:rPr>
          <w:noProof/>
          <w:vertAlign w:val="superscript"/>
        </w:rPr>
        <w:t>35</w:t>
      </w:r>
      <w:r w:rsidR="001269E0" w:rsidRPr="00F23E21">
        <w:fldChar w:fldCharType="end"/>
      </w:r>
      <w:r>
        <w:t>. A survey of literature shows the o</w:t>
      </w:r>
      <w:r w:rsidR="001269E0" w:rsidRPr="00F23E21">
        <w:t>bservation of these species is consistent with those on other metals reported</w:t>
      </w:r>
      <w:r w:rsidR="001269E0" w:rsidRPr="00F23E21">
        <w:fldChar w:fldCharType="begin">
          <w:fldData xml:space="preserve">PEVuZE5vdGU+PENpdGU+PEF1dGhvcj5Eb25hZGlvPC9BdXRob3I+PFllYXI+MjAxMjwvWWVhcj48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</w:fldData>
        </w:fldChar>
      </w:r>
      <w:r w:rsidR="00787724">
        <w:instrText xml:space="preserve"> ADDIN EN.CITE </w:instrText>
      </w:r>
      <w:r w:rsidR="00787724">
        <w:fldChar w:fldCharType="begin">
          <w:fldData xml:space="preserve">PEVuZE5vdGU+PENpdGU+PEF1dGhvcj5Eb25hZGlvPC9BdXRob3I+PFllYXI+MjAxMjwvWWVhcj48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</w:fldData>
        </w:fldChar>
      </w:r>
      <w:r w:rsidR="00787724">
        <w:instrText xml:space="preserve"> ADDIN EN.CITE.DATA </w:instrText>
      </w:r>
      <w:r w:rsidR="00787724">
        <w:fldChar w:fldCharType="end"/>
      </w:r>
      <w:r w:rsidR="001269E0" w:rsidRPr="00F23E21">
        <w:fldChar w:fldCharType="separate"/>
      </w:r>
      <w:r w:rsidR="00787724" w:rsidRPr="00787724">
        <w:rPr>
          <w:noProof/>
          <w:vertAlign w:val="superscript"/>
        </w:rPr>
        <w:t>16, 56-62</w:t>
      </w:r>
      <w:r w:rsidR="001269E0" w:rsidRPr="00F23E21">
        <w:fldChar w:fldCharType="end"/>
      </w:r>
      <w:r w:rsidR="001269E0" w:rsidRPr="00F23E21">
        <w:t>.</w:t>
      </w:r>
    </w:p>
    <w:p w:rsidR="00835726" w:rsidRPr="00F23E21" w:rsidRDefault="00835726" w:rsidP="001A1840">
      <w:pPr>
        <w:jc w:val="center"/>
      </w:pPr>
      <w:r w:rsidRPr="00F23E21">
        <w:rPr>
          <w:noProof/>
        </w:rPr>
        <w:drawing>
          <wp:inline distT="0" distB="0" distL="0" distR="0" wp14:anchorId="2769DF7C" wp14:editId="23AF5F15">
            <wp:extent cx="3106469"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cies1.png"/>
                    <pic:cNvPicPr/>
                  </pic:nvPicPr>
                  <pic:blipFill rotWithShape="1">
                    <a:blip r:embed="rId12" cstate="print">
                      <a:extLst>
                        <a:ext uri="{28A0092B-C50C-407E-A947-70E740481C1C}">
                          <a14:useLocalDpi xmlns:a14="http://schemas.microsoft.com/office/drawing/2010/main" val="0"/>
                        </a:ext>
                      </a:extLst>
                    </a:blip>
                    <a:srcRect l="4051"/>
                    <a:stretch/>
                  </pic:blipFill>
                  <pic:spPr bwMode="auto">
                    <a:xfrm>
                      <a:off x="0" y="0"/>
                      <a:ext cx="3157739" cy="1549152"/>
                    </a:xfrm>
                    <a:prstGeom prst="rect">
                      <a:avLst/>
                    </a:prstGeom>
                    <a:ln>
                      <a:noFill/>
                    </a:ln>
                    <a:extLst>
                      <a:ext uri="{53640926-AAD7-44D8-BBD7-CCE9431645EC}">
                        <a14:shadowObscured xmlns:a14="http://schemas.microsoft.com/office/drawing/2010/main"/>
                      </a:ext>
                    </a:extLst>
                  </pic:spPr>
                </pic:pic>
              </a:graphicData>
            </a:graphic>
          </wp:inline>
        </w:drawing>
      </w:r>
    </w:p>
    <w:p w:rsidR="00835726" w:rsidRPr="00F23E21" w:rsidRDefault="00835726" w:rsidP="00B11E8A">
      <w:pPr>
        <w:pStyle w:val="Captions1"/>
        <w:jc w:val="both"/>
      </w:pPr>
      <w:r w:rsidRPr="00F23E21">
        <w:rPr>
          <w:b/>
        </w:rPr>
        <w:t>Figure 3.</w:t>
      </w:r>
      <w:r w:rsidRPr="00F23E21">
        <w:t xml:space="preserve"> Schematic representation of the observed formation of Zundel and Eigen- </w:t>
      </w:r>
      <w:r w:rsidRPr="00F23E21">
        <w:rPr>
          <w:i/>
          <w:iCs/>
        </w:rPr>
        <w:t>like</w:t>
      </w:r>
      <w:r w:rsidRPr="00F23E21">
        <w:t xml:space="preserve"> complexes.</w:t>
      </w:r>
    </w:p>
    <w:p w:rsidR="00474E11" w:rsidRDefault="00474E11" w:rsidP="001269E0">
      <w:pPr>
        <w:jc w:val="both"/>
      </w:pPr>
    </w:p>
    <w:p w:rsidR="00835726" w:rsidRPr="00F23E21" w:rsidRDefault="003D4E6B" w:rsidP="00787724">
      <w:pPr>
        <w:jc w:val="both"/>
      </w:pPr>
      <w:r w:rsidRPr="003D4E6B">
        <w:rPr>
          <w:highlight w:val="yellow"/>
        </w:rPr>
        <w:t>The movement and mobility of hydroxide and hydride groups is of interest as it may reveal their availability to lithium surface for binding. According to the simulations,</w:t>
      </w:r>
      <w:r>
        <w:t xml:space="preserve"> </w:t>
      </w:r>
      <w:r w:rsidR="00835726" w:rsidRPr="00F23E21">
        <w:t xml:space="preserve">different movement behavior for </w:t>
      </w:r>
      <w:r>
        <w:t>hydroxide and hydride g</w:t>
      </w:r>
      <w:r w:rsidR="00835726" w:rsidRPr="00F23E21">
        <w:t>roups</w:t>
      </w:r>
      <w:r>
        <w:t xml:space="preserve"> </w:t>
      </w:r>
      <w:r w:rsidRPr="003D4E6B">
        <w:rPr>
          <w:highlight w:val="yellow"/>
        </w:rPr>
        <w:t>were observed</w:t>
      </w:r>
      <w:r>
        <w:t xml:space="preserve"> as </w:t>
      </w:r>
      <w:r w:rsidR="00835726" w:rsidRPr="00F23E21">
        <w:t xml:space="preserve">shown in Figure 4. While </w:t>
      </w:r>
      <w:r>
        <w:t>hydroxide g</w:t>
      </w:r>
      <w:r w:rsidR="00835726" w:rsidRPr="00F23E21">
        <w:t xml:space="preserve">roups bind onto the </w:t>
      </w:r>
      <w:r>
        <w:t xml:space="preserve">lithium </w:t>
      </w:r>
      <w:r w:rsidR="00835726" w:rsidRPr="00F23E21">
        <w:t xml:space="preserve">surface immediately upon generation, </w:t>
      </w:r>
      <w:r>
        <w:t xml:space="preserve">hydride </w:t>
      </w:r>
      <w:r w:rsidR="00835726" w:rsidRPr="00F23E21">
        <w:t>groups do</w:t>
      </w:r>
      <w:r>
        <w:t xml:space="preserve"> </w:t>
      </w:r>
      <w:r w:rsidRPr="003D4E6B">
        <w:rPr>
          <w:highlight w:val="yellow"/>
        </w:rPr>
        <w:t>the same</w:t>
      </w:r>
      <w:r w:rsidR="00835726" w:rsidRPr="00F23E21">
        <w:t xml:space="preserve"> after traveling a short distance. Such a different movement behavior between </w:t>
      </w:r>
      <w:r>
        <w:t xml:space="preserve">hydride and hydroxide </w:t>
      </w:r>
      <w:r w:rsidR="00835726" w:rsidRPr="00F23E21">
        <w:t>groups was also observed in literature</w:t>
      </w:r>
      <w:r w:rsidR="00835726" w:rsidRPr="00F23E21">
        <w:fldChar w:fldCharType="begin">
          <w:fldData xml:space="preserve">PEVuZE5vdGU+PENpdGU+PEF1dGhvcj5QaGF0YWs8L0F1dGhvcj48WWVhcj4yMDA5PC9ZZWFyPjxS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</w:fldData>
        </w:fldChar>
      </w:r>
      <w:r w:rsidR="00787724">
        <w:instrText xml:space="preserve"> ADDIN EN.CITE </w:instrText>
      </w:r>
      <w:r w:rsidR="00787724">
        <w:fldChar w:fldCharType="begin">
          <w:fldData xml:space="preserve">PEVuZE5vdGU+PENpdGU+PEF1dGhvcj5QaGF0YWs8L0F1dGhvcj48WWVhcj4yMDA5PC9ZZWFyPjxS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</w:fldData>
        </w:fldChar>
      </w:r>
      <w:r w:rsidR="00787724">
        <w:instrText xml:space="preserve"> ADDIN EN.CITE.DATA </w:instrText>
      </w:r>
      <w:r w:rsidR="00787724">
        <w:fldChar w:fldCharType="end"/>
      </w:r>
      <w:r w:rsidR="00835726" w:rsidRPr="00F23E21">
        <w:fldChar w:fldCharType="separate"/>
      </w:r>
      <w:r w:rsidR="00787724" w:rsidRPr="00787724">
        <w:rPr>
          <w:noProof/>
          <w:vertAlign w:val="superscript"/>
        </w:rPr>
        <w:t>17, 20, 27, 63</w:t>
      </w:r>
      <w:r w:rsidR="00835726" w:rsidRPr="00F23E21">
        <w:fldChar w:fldCharType="end"/>
      </w:r>
      <w:r w:rsidR="00835726" w:rsidRPr="00F23E21">
        <w:t xml:space="preserve">. The higher movability of </w:t>
      </w:r>
      <w:r>
        <w:t xml:space="preserve">hydride </w:t>
      </w:r>
      <w:r>
        <w:lastRenderedPageBreak/>
        <w:t xml:space="preserve">groups </w:t>
      </w:r>
      <w:r w:rsidR="00835726" w:rsidRPr="00F23E21">
        <w:t xml:space="preserve">in comparison with </w:t>
      </w:r>
      <w:r>
        <w:t xml:space="preserve">hydroxide group </w:t>
      </w:r>
      <w:r w:rsidR="00835726" w:rsidRPr="00F23E21">
        <w:t>on metal surfaces is related to the relative bond strength</w:t>
      </w:r>
      <w:r w:rsidR="00835726" w:rsidRPr="00F23E21">
        <w:fldChar w:fldCharType="begin">
          <w:fldData xml:space="preserve">PEVuZE5vdGU+PENpdGU+PEF1dGhvcj5Lb3BlcjwvQXV0aG9yPjxZZWFyPjE5OTk8L1llYXI+PFJl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</w:fldData>
        </w:fldChar>
      </w:r>
      <w:r w:rsidR="00787724">
        <w:instrText xml:space="preserve"> ADDIN EN.CITE </w:instrText>
      </w:r>
      <w:r w:rsidR="00787724">
        <w:fldChar w:fldCharType="begin">
          <w:fldData xml:space="preserve">PEVuZE5vdGU+PENpdGU+PEF1dGhvcj5Lb3BlcjwvQXV0aG9yPjxZZWFyPjE5OTk8L1llYXI+PFJl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</w:fldData>
        </w:fldChar>
      </w:r>
      <w:r w:rsidR="00787724">
        <w:instrText xml:space="preserve"> ADDIN EN.CITE.DATA </w:instrText>
      </w:r>
      <w:r w:rsidR="00787724">
        <w:fldChar w:fldCharType="end"/>
      </w:r>
      <w:r w:rsidR="00835726" w:rsidRPr="00F23E21">
        <w:fldChar w:fldCharType="separate"/>
      </w:r>
      <w:r w:rsidR="00787724" w:rsidRPr="00787724">
        <w:rPr>
          <w:noProof/>
          <w:vertAlign w:val="superscript"/>
        </w:rPr>
        <w:t>64, 65</w:t>
      </w:r>
      <w:r w:rsidR="00835726" w:rsidRPr="00F23E21">
        <w:fldChar w:fldCharType="end"/>
      </w:r>
      <w:r>
        <w:t xml:space="preserve"> </w:t>
      </w:r>
      <w:r w:rsidRPr="003D4E6B">
        <w:rPr>
          <w:highlight w:val="yellow"/>
        </w:rPr>
        <w:t>and the relative sizes of these two groups</w:t>
      </w:r>
      <w:r w:rsidR="00835726" w:rsidRPr="00F23E21">
        <w:t xml:space="preserve">. </w:t>
      </w:r>
      <w:r w:rsidRPr="00F23E21">
        <w:t>Between</w:t>
      </w:r>
      <w:r>
        <w:t xml:space="preserve"> hydride </w:t>
      </w:r>
      <w:r w:rsidRPr="00F23E21">
        <w:t>and metal</w:t>
      </w:r>
      <w:r>
        <w:t xml:space="preserve">, a </w:t>
      </w:r>
      <w:r w:rsidR="00835726" w:rsidRPr="00F23E21">
        <w:t>metastable bond of both ionicity</w:t>
      </w:r>
      <w:r w:rsidR="00835726" w:rsidRPr="00F23E21">
        <w:rPr>
          <w:bCs/>
        </w:rPr>
        <w:t>-covalency nature</w:t>
      </w:r>
      <w:r>
        <w:rPr>
          <w:bCs/>
        </w:rPr>
        <w:t xml:space="preserve"> is </w:t>
      </w:r>
      <w:r>
        <w:t xml:space="preserve">formed </w:t>
      </w:r>
      <w:r w:rsidRPr="003D4E6B">
        <w:rPr>
          <w:highlight w:val="yellow"/>
        </w:rPr>
        <w:t>which is</w:t>
      </w:r>
      <w:r>
        <w:t xml:space="preserve"> </w:t>
      </w:r>
      <w:r w:rsidR="00835726" w:rsidRPr="00F23E21">
        <w:t xml:space="preserve">weaker than the ionic bond between </w:t>
      </w:r>
      <w:r>
        <w:t xml:space="preserve">hydroxide </w:t>
      </w:r>
      <w:r w:rsidR="00835726" w:rsidRPr="00F23E21">
        <w:t>and metal</w:t>
      </w:r>
      <w:r>
        <w:t xml:space="preserve">. This in turn means that hydride group is </w:t>
      </w:r>
      <w:r w:rsidR="00835726" w:rsidRPr="00F23E21">
        <w:t>less strongly sticking to</w:t>
      </w:r>
      <w:r>
        <w:t xml:space="preserve"> lithium surface</w:t>
      </w:r>
      <w:r w:rsidR="00835726" w:rsidRPr="00F23E21">
        <w:fldChar w:fldCharType="begin">
          <w:fldData xml:space="preserve">PEVuZE5vdGU+PENpdGU+PEF1dGhvcj5Nb250b3lhPC9BdXRob3I+PFllYXI+MjAwNjwvWWVhcj48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=
</w:fldData>
        </w:fldChar>
      </w:r>
      <w:r w:rsidR="00787724">
        <w:instrText xml:space="preserve"> ADDIN EN.CITE </w:instrText>
      </w:r>
      <w:r w:rsidR="00787724">
        <w:fldChar w:fldCharType="begin">
          <w:fldData xml:space="preserve">PEVuZE5vdGU+PENpdGU+PEF1dGhvcj5Nb250b3lhPC9BdXRob3I+PFllYXI+MjAwNjwvWWVhcj48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=
</w:fldData>
        </w:fldChar>
      </w:r>
      <w:r w:rsidR="00787724">
        <w:instrText xml:space="preserve"> ADDIN EN.CITE.DATA </w:instrText>
      </w:r>
      <w:r w:rsidR="00787724">
        <w:fldChar w:fldCharType="end"/>
      </w:r>
      <w:r w:rsidR="00835726" w:rsidRPr="00F23E21">
        <w:fldChar w:fldCharType="separate"/>
      </w:r>
      <w:r w:rsidR="00787724" w:rsidRPr="00787724">
        <w:rPr>
          <w:noProof/>
          <w:vertAlign w:val="superscript"/>
        </w:rPr>
        <w:t>66, 67</w:t>
      </w:r>
      <w:r w:rsidR="00835726" w:rsidRPr="00F23E21">
        <w:fldChar w:fldCharType="end"/>
      </w:r>
      <w:r w:rsidR="00835726" w:rsidRPr="00F23E21">
        <w:t xml:space="preserve"> and </w:t>
      </w:r>
      <w:r>
        <w:t xml:space="preserve">may </w:t>
      </w:r>
      <w:r w:rsidR="00835726" w:rsidRPr="00F23E21">
        <w:t>move further on</w:t>
      </w:r>
      <w:r w:rsidR="00BD0EC3">
        <w:t xml:space="preserve"> prior to binding</w:t>
      </w:r>
      <w:r w:rsidR="00835726" w:rsidRPr="00F23E21">
        <w:fldChar w:fldCharType="begin">
          <w:fldData xml:space="preserve">PEVuZE5vdGU+PENpdGU+PEF1dGhvcj5LcmVzc2U8L0F1dGhvcj48WWVhcj4xOTk2PC9ZZWFyPjxS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</w:fldData>
        </w:fldChar>
      </w:r>
      <w:r w:rsidR="00787724">
        <w:instrText xml:space="preserve"> ADDIN EN.CITE </w:instrText>
      </w:r>
      <w:r w:rsidR="00787724">
        <w:fldChar w:fldCharType="begin">
          <w:fldData xml:space="preserve">PEVuZE5vdGU+PENpdGU+PEF1dGhvcj5LcmVzc2U8L0F1dGhvcj48WWVhcj4xOTk2PC9ZZWFyPjxS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</w:fldData>
        </w:fldChar>
      </w:r>
      <w:r w:rsidR="00787724">
        <w:instrText xml:space="preserve"> ADDIN EN.CITE.DATA </w:instrText>
      </w:r>
      <w:r w:rsidR="00787724">
        <w:fldChar w:fldCharType="end"/>
      </w:r>
      <w:r w:rsidR="00835726" w:rsidRPr="00F23E21">
        <w:fldChar w:fldCharType="separate"/>
      </w:r>
      <w:r w:rsidR="00787724" w:rsidRPr="00787724">
        <w:rPr>
          <w:noProof/>
          <w:vertAlign w:val="superscript"/>
        </w:rPr>
        <w:t>68-70</w:t>
      </w:r>
      <w:r w:rsidR="00835726" w:rsidRPr="00F23E21">
        <w:fldChar w:fldCharType="end"/>
      </w:r>
      <w:r w:rsidR="00835726" w:rsidRPr="00F23E21">
        <w:t>.</w:t>
      </w:r>
      <w:r w:rsidR="00BD0EC3">
        <w:t xml:space="preserve"> </w:t>
      </w:r>
      <w:r w:rsidR="00BD0EC3" w:rsidRPr="00BD0EC3">
        <w:rPr>
          <w:highlight w:val="yellow"/>
        </w:rPr>
        <w:t>In addition, the smaller size of hydride group in comparison to hydroxide brings it more opportunities to move around.</w:t>
      </w:r>
      <w:r w:rsidR="00BD0EC3">
        <w:t xml:space="preserve"> </w:t>
      </w:r>
    </w:p>
    <w:p w:rsidR="00835726" w:rsidRPr="00F23E21" w:rsidRDefault="00835726" w:rsidP="001A1840">
      <w:pPr>
        <w:jc w:val="center"/>
      </w:pPr>
      <w:r w:rsidRPr="00F23E21">
        <w:rPr>
          <w:noProof/>
        </w:rPr>
        <w:lastRenderedPageBreak/>
        <w:drawing>
          <wp:inline distT="0" distB="0" distL="0" distR="0" wp14:anchorId="19DF639A" wp14:editId="29FCBC8D">
            <wp:extent cx="5952194" cy="562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8467" cy="5629487"/>
                    </a:xfrm>
                    <a:prstGeom prst="rect">
                      <a:avLst/>
                    </a:prstGeom>
                  </pic:spPr>
                </pic:pic>
              </a:graphicData>
            </a:graphic>
          </wp:inline>
        </w:drawing>
      </w:r>
    </w:p>
    <w:p w:rsidR="00835726" w:rsidRPr="00F23E21" w:rsidRDefault="00835726" w:rsidP="00BD0EC3">
      <w:pPr>
        <w:pStyle w:val="Captions1"/>
        <w:jc w:val="both"/>
      </w:pPr>
      <w:r w:rsidRPr="00F23E21">
        <w:rPr>
          <w:b/>
        </w:rPr>
        <w:t>Figure 4.</w:t>
      </w:r>
      <w:r w:rsidRPr="00F23E21">
        <w:t xml:space="preserve"> Schematic representation of different movement behavior of </w:t>
      </w:r>
      <w:r w:rsidR="00BD0EC3">
        <w:t xml:space="preserve">hydride and hydroxide </w:t>
      </w:r>
      <w:r w:rsidRPr="00F23E21">
        <w:t>groups (legends are the same as in Figure 1).</w:t>
      </w:r>
    </w:p>
    <w:p w:rsidR="00BD0EC3" w:rsidRDefault="00BD0EC3" w:rsidP="001269E0">
      <w:pPr>
        <w:jc w:val="both"/>
      </w:pPr>
    </w:p>
    <w:p w:rsidR="00327B08" w:rsidRDefault="005502D1" w:rsidP="00787724">
      <w:pPr>
        <w:jc w:val="both"/>
      </w:pPr>
      <w:r>
        <w:lastRenderedPageBreak/>
        <w:t>Finally, a</w:t>
      </w:r>
      <w:r w:rsidR="00835726" w:rsidRPr="00F23E21">
        <w:t xml:space="preserve">t the final stage of </w:t>
      </w:r>
      <w:r>
        <w:t>dissociation process, lithium hydroxide</w:t>
      </w:r>
      <w:r w:rsidR="00835726" w:rsidRPr="00F23E21">
        <w:t xml:space="preserve"> is generated as the major product with a ∆</w:t>
      </w:r>
      <w:r w:rsidR="00835726" w:rsidRPr="00F23E21">
        <w:rPr>
          <w:i/>
          <w:iCs/>
        </w:rPr>
        <w:t>G</w:t>
      </w:r>
      <w:r w:rsidR="00835726" w:rsidRPr="00F23E21">
        <w:t xml:space="preserve"> of 0.41 kJ/mol and </w:t>
      </w:r>
      <w:r>
        <w:t xml:space="preserve">lithium hydride </w:t>
      </w:r>
      <w:r w:rsidR="00835726" w:rsidRPr="00F23E21">
        <w:t>as the minor product with a ∆</w:t>
      </w:r>
      <w:r w:rsidR="00835726" w:rsidRPr="00F23E21">
        <w:rPr>
          <w:i/>
          <w:iCs/>
        </w:rPr>
        <w:t>G</w:t>
      </w:r>
      <w:r w:rsidR="00835726" w:rsidRPr="00F23E21">
        <w:t xml:space="preserve"> of 3.82 kJ/mol. The ∆</w:t>
      </w:r>
      <w:r w:rsidR="00835726" w:rsidRPr="00F23E21">
        <w:rPr>
          <w:i/>
          <w:iCs/>
        </w:rPr>
        <w:t>G</w:t>
      </w:r>
      <w:r w:rsidR="00835726" w:rsidRPr="00F23E21">
        <w:t xml:space="preserve"> for </w:t>
      </w:r>
      <w:r>
        <w:t xml:space="preserve">lithium hydride </w:t>
      </w:r>
      <w:r w:rsidR="00835726" w:rsidRPr="00F23E21">
        <w:t xml:space="preserve">generation is just a bit higher than </w:t>
      </w:r>
      <w:r>
        <w:t xml:space="preserve">scaling factor </w:t>
      </w:r>
      <w:r w:rsidR="00835726" w:rsidRPr="00F23E21">
        <w:t xml:space="preserve">(i.e., ≈1 kJ/mol) but would be suppressed by the parallel competing </w:t>
      </w:r>
      <w:r>
        <w:t xml:space="preserve">lithium hydroxide </w:t>
      </w:r>
      <w:r w:rsidR="00835726" w:rsidRPr="00F23E21">
        <w:t>generation which associates with a lower ∆</w:t>
      </w:r>
      <w:r w:rsidR="00835726" w:rsidRPr="00F23E21">
        <w:rPr>
          <w:i/>
          <w:iCs/>
        </w:rPr>
        <w:t>G</w:t>
      </w:r>
      <w:r w:rsidR="00835726" w:rsidRPr="00F23E21">
        <w:t xml:space="preserve"> than </w:t>
      </w:r>
      <w:r>
        <w:t>scaling factor.</w:t>
      </w:r>
      <w:r w:rsidR="00835726" w:rsidRPr="00F23E21">
        <w:t xml:space="preserve"> The higher ∆</w:t>
      </w:r>
      <w:r w:rsidR="00835726" w:rsidRPr="00F23E21">
        <w:rPr>
          <w:i/>
          <w:iCs/>
        </w:rPr>
        <w:t>G</w:t>
      </w:r>
      <w:r w:rsidR="00835726" w:rsidRPr="00F23E21">
        <w:t xml:space="preserve"> leads to a lower reaction rate based on the transition state theory of chemical reactions (</w:t>
      </w:r>
      <w:r w:rsidR="00835726" w:rsidRPr="00F23E21">
        <w:rPr>
          <w:i/>
          <w:iCs/>
        </w:rPr>
        <w:t xml:space="preserve">k </w:t>
      </w:r>
      <w:r w:rsidR="00835726" w:rsidRPr="00F23E21">
        <w:t>≡ exp(-∆</w:t>
      </w:r>
      <w:r w:rsidR="00835726" w:rsidRPr="00F23E21">
        <w:rPr>
          <w:i/>
          <w:iCs/>
        </w:rPr>
        <w:t>G)</w:t>
      </w:r>
      <w:r w:rsidR="00835726" w:rsidRPr="00F23E21">
        <w:t>)</w:t>
      </w:r>
      <w:r w:rsidR="00835726" w:rsidRPr="00F23E21">
        <w:fldChar w:fldCharType="begin">
          <w:fldData xml:space="preserve">PEVuZE5vdGU+PENpdGU+PEF1dGhvcj5FeXJpbmc8L0F1dGhvcj48WWVhcj4xOTM1PC9ZZWFyPjxS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</w:fldData>
        </w:fldChar>
      </w:r>
      <w:r w:rsidR="00787724">
        <w:instrText xml:space="preserve"> ADDIN EN.CITE </w:instrText>
      </w:r>
      <w:r w:rsidR="00787724">
        <w:fldChar w:fldCharType="begin">
          <w:fldData xml:space="preserve">PEVuZE5vdGU+PENpdGU+PEF1dGhvcj5FeXJpbmc8L0F1dGhvcj48WWVhcj4xOTM1PC9ZZWFyPjxS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</w:fldData>
        </w:fldChar>
      </w:r>
      <w:r w:rsidR="00787724">
        <w:instrText xml:space="preserve"> ADDIN EN.CITE.DATA </w:instrText>
      </w:r>
      <w:r w:rsidR="00787724">
        <w:fldChar w:fldCharType="end"/>
      </w:r>
      <w:r w:rsidR="00835726" w:rsidRPr="00F23E21">
        <w:fldChar w:fldCharType="separate"/>
      </w:r>
      <w:r w:rsidR="00787724" w:rsidRPr="00787724">
        <w:rPr>
          <w:noProof/>
          <w:vertAlign w:val="superscript"/>
        </w:rPr>
        <w:t>71-73</w:t>
      </w:r>
      <w:r w:rsidR="00835726" w:rsidRPr="00F23E21">
        <w:fldChar w:fldCharType="end"/>
      </w:r>
      <w:r w:rsidR="00835726" w:rsidRPr="00F23E21">
        <w:t xml:space="preserve">. Thus one would expect a higher frequency of </w:t>
      </w:r>
      <w:r w:rsidR="00327B08">
        <w:t xml:space="preserve">lithium hydroxide </w:t>
      </w:r>
      <w:r w:rsidR="00835726" w:rsidRPr="00F23E21">
        <w:t xml:space="preserve">generation over </w:t>
      </w:r>
      <w:r w:rsidR="00327B08">
        <w:t>lithium hydride.</w:t>
      </w:r>
      <w:r w:rsidR="00835726" w:rsidRPr="00F23E21">
        <w:t xml:space="preserve"> This is consistent with the reported observations</w:t>
      </w:r>
      <w:r w:rsidR="00835726" w:rsidRPr="00F23E21">
        <w:fldChar w:fldCharType="begin">
          <w:fldData xml:space="preserve">PEVuZE5vdGU+PENpdGU+PEF1dGhvcj5QbGFuZTwvQXV0aG9yPjxZZWFyPjE5ODg8L1llYXI+PFJl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</w:fldData>
        </w:fldChar>
      </w:r>
      <w:r w:rsidR="00787724">
        <w:instrText xml:space="preserve"> ADDIN EN.CITE </w:instrText>
      </w:r>
      <w:r w:rsidR="00787724">
        <w:fldChar w:fldCharType="begin">
          <w:fldData xml:space="preserve">PEVuZE5vdGU+PENpdGU+PEF1dGhvcj5QbGFuZTwvQXV0aG9yPjxZZWFyPjE5ODg8L1llYXI+PFJl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</w:fldData>
        </w:fldChar>
      </w:r>
      <w:r w:rsidR="00787724">
        <w:instrText xml:space="preserve"> ADDIN EN.CITE.DATA </w:instrText>
      </w:r>
      <w:r w:rsidR="00787724">
        <w:fldChar w:fldCharType="end"/>
      </w:r>
      <w:r w:rsidR="00835726" w:rsidRPr="00F23E21">
        <w:fldChar w:fldCharType="separate"/>
      </w:r>
      <w:r w:rsidR="00787724" w:rsidRPr="00787724">
        <w:rPr>
          <w:noProof/>
          <w:vertAlign w:val="superscript"/>
        </w:rPr>
        <w:t>74-77</w:t>
      </w:r>
      <w:r w:rsidR="00835726" w:rsidRPr="00F23E21">
        <w:fldChar w:fldCharType="end"/>
      </w:r>
      <w:r w:rsidR="00327B08">
        <w:t xml:space="preserve"> </w:t>
      </w:r>
      <w:r w:rsidR="00327B08" w:rsidRPr="00327B08">
        <w:rPr>
          <w:highlight w:val="yellow"/>
        </w:rPr>
        <w:t>as well</w:t>
      </w:r>
      <w:r w:rsidR="00835726" w:rsidRPr="00F23E21">
        <w:t xml:space="preserve">. </w:t>
      </w:r>
    </w:p>
    <w:p w:rsidR="00835726" w:rsidRDefault="00835726" w:rsidP="00787724">
      <w:pPr>
        <w:jc w:val="both"/>
      </w:pPr>
      <w:r w:rsidRPr="00F23E21">
        <w:t xml:space="preserve">These interactions/reactions consume </w:t>
      </w:r>
      <w:r w:rsidR="00327B08">
        <w:t xml:space="preserve">hydroxide and hydride groups and </w:t>
      </w:r>
      <w:r w:rsidRPr="00F23E21">
        <w:t xml:space="preserve">promote </w:t>
      </w:r>
      <w:r w:rsidR="00327B08">
        <w:t xml:space="preserve">dissociation </w:t>
      </w:r>
      <w:r w:rsidRPr="00F23E21">
        <w:t xml:space="preserve">to proceed. In other words, water molecules experience facilitated or autocatalytic dissociation in the presence of </w:t>
      </w:r>
      <w:r w:rsidR="00327B08">
        <w:t xml:space="preserve">lithium </w:t>
      </w:r>
      <w:r w:rsidRPr="00F23E21">
        <w:t xml:space="preserve">surface. The first observation of lithium hydride in our simulation is worthy to be further investigated by experiments as this could provide a complete picture of lithium-water reaction and have implications in subsequent reactions with other molecules. As seen from Figure 1, for the overall </w:t>
      </w:r>
      <w:r w:rsidR="00327B08">
        <w:t>lithium</w:t>
      </w:r>
      <w:r w:rsidRPr="00F23E21">
        <w:t>-</w:t>
      </w:r>
      <w:r w:rsidR="00327B08">
        <w:t xml:space="preserve">water </w:t>
      </w:r>
      <w:r w:rsidRPr="00F23E21">
        <w:t>reaction, the ∆</w:t>
      </w:r>
      <w:r w:rsidRPr="00F23E21">
        <w:rPr>
          <w:i/>
          <w:iCs/>
        </w:rPr>
        <w:t>G</w:t>
      </w:r>
      <w:r w:rsidRPr="00F23E21">
        <w:t xml:space="preserve"> equals to 24.47 kJ/mol. This computed value is in excellent agreement with the experimentally measured value (25.94 kJ/mol)</w:t>
      </w:r>
      <w:r w:rsidRPr="00F23E21">
        <w:fldChar w:fldCharType="begin"/>
      </w:r>
      <w:r w:rsidR="00787724">
        <w:instrText xml:space="preserve"> ADDIN EN.CITE &lt;EndNote&gt;&lt;Cite&gt;&lt;Author&gt;Deal&lt;/Author&gt;&lt;Year&gt;1953&lt;/Year&gt;&lt;RecNum&gt;1058&lt;/RecNum&gt;&lt;DisplayText&gt;&lt;style face="superscript"&gt;75&lt;/style&gt;&lt;/DisplayText&gt;&lt;record&gt;&lt;rec-number&gt;1058&lt;/rec-number&gt;&lt;foreign-keys&gt;&lt;key app="EN" db-id="r2p5rr9s7p9xfpe9vz2vwfa7p0eszdv5tvat" timestamp="1512473996"&gt;1058&lt;/key&gt;&lt;/foreign-keys&gt;&lt;ref-type name="Journal Article"&gt;17&lt;/ref-type&gt;&lt;contributors&gt;&lt;authors&gt;&lt;author&gt;Deal, Bruce E.&lt;/author&gt;&lt;author&gt;Svec, Harry J.&lt;/author&gt;&lt;/authors&gt;&lt;/contributors&gt;&lt;titles&gt;&lt;title&gt;Metal—Water Reactions. II. Kinetics of the Reaction between Lithium and Water Vapor&lt;/title&gt;&lt;secondary-title&gt;Journal of the American Chemical Society&lt;/secondary-title&gt;&lt;/titles&gt;&lt;periodical&gt;&lt;full-title&gt;Journal of the American Chemical Society&lt;/full-title&gt;&lt;/periodical&gt;&lt;pages&gt;6173-6175&lt;/pages&gt;&lt;volume&gt;75&lt;/volume&gt;&lt;number&gt;24&lt;/number&gt;&lt;dates&gt;&lt;year&gt;1953&lt;/year&gt;&lt;pub-dates&gt;&lt;date&gt;1953/12/01&lt;/date&gt;&lt;/pub-dates&gt;&lt;/dates&gt;&lt;publisher&gt;American Chemical Society&lt;/publisher&gt;&lt;isbn&gt;0002-7863&lt;/isbn&gt;&lt;urls&gt;&lt;related-urls&gt;&lt;url&gt;http://dx.doi.org/10.1021/ja01120a019&lt;/url&gt;&lt;/related-urls&gt;&lt;/urls&gt;&lt;electronic-resource-num&gt;10.1021/ja01120a019&lt;/electronic-resource-num&gt;&lt;/record&gt;&lt;/Cite&gt;&lt;/EndNote&gt;</w:instrText>
      </w:r>
      <w:r w:rsidRPr="00F23E21">
        <w:fldChar w:fldCharType="separate"/>
      </w:r>
      <w:r w:rsidR="00787724" w:rsidRPr="00787724">
        <w:rPr>
          <w:noProof/>
          <w:vertAlign w:val="superscript"/>
        </w:rPr>
        <w:t>75</w:t>
      </w:r>
      <w:r w:rsidRPr="00F23E21">
        <w:fldChar w:fldCharType="end"/>
      </w:r>
      <w:r w:rsidRPr="00F23E21">
        <w:t>. From Figure 1, the overall heat release of reaction is determined to be 375 + 76.013 - 24.47 ≈ 427 kJ/mol. This value is consistent with experimentally measured heat release, i.e., ≈ 480 kJ/mol</w:t>
      </w:r>
      <w:r w:rsidRPr="00F23E21">
        <w:fldChar w:fldCharType="begin"/>
      </w:r>
      <w:r w:rsidR="00787724">
        <w:instrText xml:space="preserve"> ADDIN EN.CITE &lt;EndNote&gt;&lt;Cite&gt;&lt;Author&gt;Dannent&lt;/Author&gt;&lt;Year&gt;1978&lt;/Year&gt;&lt;RecNum&gt;1192&lt;/RecNum&gt;&lt;DisplayText&gt;&lt;style face="superscript"&gt;78&lt;/style&gt;&lt;/DisplayText&gt;&lt;record&gt;&lt;rec-number&gt;1192&lt;/rec-number&gt;&lt;foreign-keys&gt;&lt;key app="EN" db-id="r2p5rr9s7p9xfpe9vz2vwfa7p0eszdv5tvat" timestamp="1514714783"&gt;1192&lt;/key&gt;&lt;/foreign-keys&gt;&lt;ref-type name="Journal Article"&gt;17&lt;/ref-type&gt;&lt;contributors&gt;&lt;authors&gt;&lt;author&gt;Dannent, G&lt;/author&gt;&lt;/authors&gt;&lt;/contributors&gt;&lt;titles&gt;&lt;title&gt;Lithium, Sodium, Potassium. An Inadmissible Simplification in the Comparative Analysis of Alkali Metals with Regards to the Reaction Capability with Water&lt;/title&gt;&lt;secondary-title&gt;Prax. Naturwiss., Chem&lt;/secondary-title&gt;&lt;/titles&gt;&lt;periodical&gt;&lt;full-title&gt;Prax. Naturwiss., Chem&lt;/full-title&gt;&lt;/periodical&gt;&lt;pages&gt;100-103&lt;/pages&gt;&lt;volume&gt;27&lt;/volume&gt;&lt;dates&gt;&lt;year&gt;1978&lt;/year&gt;&lt;/dates&gt;&lt;urls&gt;&lt;/urls&gt;&lt;/record&gt;&lt;/Cite&gt;&lt;/EndNote&gt;</w:instrText>
      </w:r>
      <w:r w:rsidRPr="00F23E21">
        <w:fldChar w:fldCharType="separate"/>
      </w:r>
      <w:r w:rsidR="00787724" w:rsidRPr="00787724">
        <w:rPr>
          <w:noProof/>
          <w:vertAlign w:val="superscript"/>
        </w:rPr>
        <w:t>78</w:t>
      </w:r>
      <w:r w:rsidRPr="00F23E21">
        <w:fldChar w:fldCharType="end"/>
      </w:r>
      <w:r w:rsidR="00327B08">
        <w:t xml:space="preserve"> as well</w:t>
      </w:r>
      <w:r w:rsidRPr="00F23E21">
        <w:t>.</w:t>
      </w:r>
      <w:r w:rsidR="00A10EE0">
        <w:t xml:space="preserve"> </w:t>
      </w:r>
    </w:p>
    <w:p w:rsidR="005732A0" w:rsidRPr="00F23E21" w:rsidRDefault="00835726" w:rsidP="00787724">
      <w:pPr>
        <w:jc w:val="both"/>
      </w:pPr>
      <w:r w:rsidRPr="00F23E21">
        <w:t xml:space="preserve">To explain the observed reactivity of </w:t>
      </w:r>
      <w:r w:rsidR="00A10EE0">
        <w:t xml:space="preserve">lithium </w:t>
      </w:r>
      <w:r w:rsidRPr="00F23E21">
        <w:t xml:space="preserve">with other gases including </w:t>
      </w:r>
      <w:r w:rsidR="00A10EE0">
        <w:t xml:space="preserve">oxygen, carbon dioxide, nitrogen </w:t>
      </w:r>
      <w:r w:rsidRPr="00F23E21">
        <w:t xml:space="preserve">in presence of </w:t>
      </w:r>
      <w:r w:rsidR="00502C08">
        <w:t>water</w:t>
      </w:r>
      <w:r w:rsidRPr="00F23E21">
        <w:t xml:space="preserve">, </w:t>
      </w:r>
      <w:r w:rsidR="00502C08" w:rsidRPr="00502C08">
        <w:rPr>
          <w:highlight w:val="yellow"/>
        </w:rPr>
        <w:t>the interaction/reaction of</w:t>
      </w:r>
      <w:r w:rsidR="00502C08">
        <w:t xml:space="preserve"> these gases with lithium as well as the </w:t>
      </w:r>
      <w:r w:rsidRPr="00F23E21">
        <w:lastRenderedPageBreak/>
        <w:t xml:space="preserve">produced </w:t>
      </w:r>
      <w:r w:rsidR="00502C08">
        <w:t xml:space="preserve">lithium hydroxide and lithium hydride were studied, </w:t>
      </w:r>
      <w:r w:rsidR="00502C08" w:rsidRPr="00502C08">
        <w:rPr>
          <w:highlight w:val="yellow"/>
        </w:rPr>
        <w:t>however;</w:t>
      </w:r>
      <w:r w:rsidR="00502C08">
        <w:t xml:space="preserve"> as the </w:t>
      </w:r>
      <w:r w:rsidR="00502C08" w:rsidRPr="00F23E21">
        <w:t>detailed discussion of these reactions is beyond the scope of the current work</w:t>
      </w:r>
      <w:r w:rsidR="00502C08">
        <w:t xml:space="preserve">, it </w:t>
      </w:r>
      <w:r w:rsidR="00502C08" w:rsidRPr="00F23E21">
        <w:t>will be communicated elsewhere</w:t>
      </w:r>
      <w:r w:rsidR="00502C08">
        <w:t xml:space="preserve">. </w:t>
      </w:r>
      <w:r w:rsidR="00502C08" w:rsidRPr="00502C08">
        <w:rPr>
          <w:highlight w:val="yellow"/>
        </w:rPr>
        <w:t>Figure 5-7 show a summary of such a study reporting</w:t>
      </w:r>
      <w:r w:rsidR="00502C08">
        <w:t xml:space="preserve"> </w:t>
      </w:r>
      <w:r w:rsidR="00502C08" w:rsidRPr="00F23E21">
        <w:t xml:space="preserve">∆G of </w:t>
      </w:r>
      <w:r w:rsidR="00502C08">
        <w:t xml:space="preserve">lithium, lithium hydride and lithium hydroxide </w:t>
      </w:r>
      <w:r w:rsidR="00502C08" w:rsidRPr="00F23E21">
        <w:t>reacting with each aforementioned gas</w:t>
      </w:r>
      <w:r w:rsidR="00502C08">
        <w:t xml:space="preserve">es. </w:t>
      </w:r>
      <w:r w:rsidR="005732A0" w:rsidRPr="00F23E21">
        <w:t xml:space="preserve">The reaction between pure </w:t>
      </w:r>
      <w:r w:rsidR="005732A0">
        <w:t xml:space="preserve">lithium </w:t>
      </w:r>
      <w:r w:rsidR="005732A0" w:rsidRPr="00F23E21">
        <w:t>and the gases cannot readily occur at ambient temperatures because the ∆</w:t>
      </w:r>
      <w:r w:rsidR="005732A0" w:rsidRPr="00F23E21">
        <w:rPr>
          <w:i/>
          <w:iCs/>
        </w:rPr>
        <w:t>G</w:t>
      </w:r>
      <w:r w:rsidR="005732A0" w:rsidRPr="00F23E21">
        <w:t xml:space="preserve"> are much larger than the </w:t>
      </w:r>
      <w:r w:rsidR="005732A0">
        <w:t xml:space="preserve">scaling factor as seen in </w:t>
      </w:r>
      <w:r w:rsidR="005732A0" w:rsidRPr="00F23E21">
        <w:t>Figure 5. This finding is consistent with reactivity analysis of pure</w:t>
      </w:r>
      <w:r w:rsidR="005732A0">
        <w:t xml:space="preserve"> lithium </w:t>
      </w:r>
      <w:r w:rsidR="005732A0" w:rsidRPr="00F23E21">
        <w:t>and considered gases in literature</w:t>
      </w:r>
      <w:r w:rsidR="005732A0" w:rsidRPr="00F23E21">
        <w:fldChar w:fldCharType="begin"/>
      </w:r>
      <w:r w:rsidR="005732A0" w:rsidRPr="00F23E21">
        <w:instrText xml:space="preserve"> ADDIN EN.CITE &lt;EndNote&gt;&lt;Cite&gt;&lt;Author&gt;Rhein&lt;/Author&gt;&lt;Year&gt;1990&lt;/Year&gt;&lt;RecNum&gt;690&lt;/RecNum&gt;&lt;DisplayText&gt;&lt;style face="superscript"&gt;2, 3&lt;/style&gt;&lt;/DisplayText&gt;&lt;record&gt;&lt;rec-number&gt;690&lt;/rec-number&gt;&lt;foreign-keys&gt;&lt;key app="EN" db-id="r2p5rr9s7p9xfpe9vz2vwfa7p0eszdv5tvat" timestamp="1498347475"&gt;690&lt;/key&gt;&lt;key app="ENWeb" db-id=""&gt;0&lt;/key&gt;&lt;/foreign-keys&gt;&lt;ref-type name="Report"&gt;27&lt;/ref-type&gt;&lt;contributors&gt;&lt;authors&gt;&lt;author&gt;Robert A. Rhein&lt;/author&gt;&lt;/authors&gt;&lt;/contributors&gt;&lt;titles&gt;&lt;title&gt;Lithium Combustion: A Review&lt;/title&gt;&lt;secondary-title&gt;Naval Air Systems Command&lt;/secondary-title&gt;&lt;/titles&gt;&lt;dates&gt;&lt;year&gt;1990&lt;/year&gt;&lt;/dates&gt;&lt;urls&gt;&lt;/urls&gt;&lt;research-notes&gt;Li + gas reactivity&lt;/research-notes&gt;&lt;/record&gt;&lt;/Cite&gt;&lt;Cite&gt;&lt;Author&gt;Schiemann&lt;/Author&gt;&lt;Year&gt;2016&lt;/Year&gt;&lt;RecNum&gt;681&lt;/RecNum&gt;&lt;record&gt;&lt;rec-number&gt;681&lt;/rec-number&gt;&lt;foreign-keys&gt;&lt;key app="EN" db-id="r2p5rr9s7p9xfpe9vz2vwfa7p0eszdv5tvat" timestamp="1497600347"&gt;681&lt;/key&gt;&lt;key app="ENWeb" db-id=""&gt;0&lt;/key&gt;&lt;/foreign-keys&gt;&lt;ref-type name="Journal Article"&gt;17&lt;/ref-type&gt;&lt;contributors&gt;&lt;authors&gt;&lt;author&gt;Schiemann, Martin&lt;/author&gt;&lt;author&gt;Bergthorson, Jeffrey&lt;/author&gt;&lt;author&gt;Fischer, Peter&lt;/author&gt;&lt;author&gt;Scherer, Viktor&lt;/author&gt;&lt;author&gt;Taroata, Dan&lt;/author&gt;&lt;author&gt;Schmid, Günther&lt;/author&gt;&lt;/authors&gt;&lt;/contributors&gt;&lt;titles&gt;&lt;title&gt;A review on lithium combustion&lt;/title&gt;&lt;secondary-title&gt;Applied Energy&lt;/secondary-title&gt;&lt;/titles&gt;&lt;periodical&gt;&lt;full-title&gt;Applied Energy&lt;/full-title&gt;&lt;/periodical&gt;&lt;pages&gt;948-965&lt;/pages&gt;&lt;volume&gt;162&lt;/volume&gt;&lt;dates&gt;&lt;year&gt;2016&lt;/year&gt;&lt;/dates&gt;&lt;isbn&gt;03062619&lt;/isbn&gt;&lt;urls&gt;&lt;/urls&gt;&lt;electronic-resource-num&gt;10.1016/j.apenergy.2015.10.172&lt;/electronic-resource-num&gt;&lt;research-notes&gt;Li + gas reactivity&lt;/research-notes&gt;&lt;/record&gt;&lt;/Cite&gt;&lt;/EndNote&gt;</w:instrText>
      </w:r>
      <w:r w:rsidR="005732A0" w:rsidRPr="00F23E21">
        <w:fldChar w:fldCharType="separate"/>
      </w:r>
      <w:r w:rsidR="005732A0" w:rsidRPr="00F23E21">
        <w:rPr>
          <w:vertAlign w:val="superscript"/>
        </w:rPr>
        <w:t>2, 3</w:t>
      </w:r>
      <w:r w:rsidR="005732A0" w:rsidRPr="00F23E21">
        <w:fldChar w:fldCharType="end"/>
      </w:r>
      <w:r w:rsidR="005732A0" w:rsidRPr="00F23E21">
        <w:t xml:space="preserve">. The spontaneous reaction between </w:t>
      </w:r>
      <w:r w:rsidR="005732A0">
        <w:t xml:space="preserve">lithium </w:t>
      </w:r>
      <w:r w:rsidR="005732A0" w:rsidRPr="00F23E21">
        <w:t xml:space="preserve">and </w:t>
      </w:r>
      <w:r w:rsidR="005732A0">
        <w:t xml:space="preserve">water and </w:t>
      </w:r>
      <w:r w:rsidR="005732A0" w:rsidRPr="005732A0">
        <w:rPr>
          <w:highlight w:val="yellow"/>
        </w:rPr>
        <w:t>considerable energy release</w:t>
      </w:r>
      <w:r w:rsidR="005732A0">
        <w:t xml:space="preserve"> </w:t>
      </w:r>
      <w:r w:rsidR="005732A0" w:rsidRPr="00F23E21">
        <w:t>affords to overcome the ∆</w:t>
      </w:r>
      <w:r w:rsidR="005732A0" w:rsidRPr="00F23E21">
        <w:rPr>
          <w:i/>
          <w:iCs/>
        </w:rPr>
        <w:t>G</w:t>
      </w:r>
      <w:r w:rsidR="005732A0" w:rsidRPr="00F23E21">
        <w:t xml:space="preserve"> for the reaction between the </w:t>
      </w:r>
      <w:r w:rsidR="005732A0" w:rsidRPr="005732A0">
        <w:rPr>
          <w:highlight w:val="yellow"/>
        </w:rPr>
        <w:t>either</w:t>
      </w:r>
      <w:r w:rsidR="005732A0">
        <w:t xml:space="preserve"> </w:t>
      </w:r>
      <w:r w:rsidR="005732A0" w:rsidRPr="00F23E21">
        <w:t xml:space="preserve">produced </w:t>
      </w:r>
      <w:r w:rsidR="005732A0">
        <w:t xml:space="preserve">lithium hydride </w:t>
      </w:r>
      <w:r w:rsidR="005732A0" w:rsidRPr="005732A0">
        <w:rPr>
          <w:highlight w:val="yellow"/>
        </w:rPr>
        <w:t>or</w:t>
      </w:r>
      <w:r w:rsidR="005732A0" w:rsidRPr="005732A0">
        <w:t xml:space="preserve"> </w:t>
      </w:r>
      <w:r w:rsidR="005732A0">
        <w:t xml:space="preserve">lithium hydroxide </w:t>
      </w:r>
      <w:r w:rsidR="005732A0" w:rsidRPr="00F23E21">
        <w:t xml:space="preserve">and some of these gases </w:t>
      </w:r>
      <w:r w:rsidR="005732A0" w:rsidRPr="005732A0">
        <w:rPr>
          <w:highlight w:val="yellow"/>
        </w:rPr>
        <w:t>as shown in</w:t>
      </w:r>
      <w:r w:rsidR="005732A0">
        <w:t xml:space="preserve"> </w:t>
      </w:r>
      <w:r w:rsidR="005732A0" w:rsidRPr="00F23E21">
        <w:t xml:space="preserve">Figure 6 and 7. Thus, the occurrence of facile reaction would be observed upon contacting </w:t>
      </w:r>
      <w:r w:rsidR="00E643BD">
        <w:t xml:space="preserve">lithium </w:t>
      </w:r>
      <w:r w:rsidR="005732A0" w:rsidRPr="00F23E21">
        <w:t xml:space="preserve">with these gases in a moist environment. Taking </w:t>
      </w:r>
      <w:r w:rsidR="00E643BD">
        <w:t xml:space="preserve">nitrogen </w:t>
      </w:r>
      <w:r w:rsidR="005732A0" w:rsidRPr="00F23E21">
        <w:t xml:space="preserve">reaction as an example, it follows a reaction between </w:t>
      </w:r>
      <w:r w:rsidR="00E643BD">
        <w:t xml:space="preserve">lithium hydride </w:t>
      </w:r>
      <w:r w:rsidR="005732A0" w:rsidRPr="00F23E21">
        <w:t xml:space="preserve">and </w:t>
      </w:r>
      <w:r w:rsidR="00E643BD">
        <w:t xml:space="preserve">nitrogen </w:t>
      </w:r>
      <w:r w:rsidR="005732A0" w:rsidRPr="00F23E21">
        <w:t>producing lithium nitride and</w:t>
      </w:r>
      <w:r w:rsidR="0081629D">
        <w:t xml:space="preserve"> hydrogen </w:t>
      </w:r>
      <w:r w:rsidR="00E643BD">
        <w:t>as well as may initiate direct dissociation of nitrogen over lithium surface</w:t>
      </w:r>
      <w:r w:rsidR="0081629D">
        <w:fldChar w:fldCharType="begin">
          <w:fldData xml:space="preserve">PEVuZE5vdGU+PENpdGU+PEF1dGhvcj5ZYW1hZ3VjaGk8L0F1dGhvcj48WWVhcj4yMDE3PC9ZZWFy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</w:fldData>
        </w:fldChar>
      </w:r>
      <w:r w:rsidR="00787724">
        <w:instrText xml:space="preserve"> ADDIN EN.CITE </w:instrText>
      </w:r>
      <w:r w:rsidR="00787724">
        <w:fldChar w:fldCharType="begin">
          <w:fldData xml:space="preserve">PEVuZE5vdGU+PENpdGU+PEF1dGhvcj5ZYW1hZ3VjaGk8L0F1dGhvcj48WWVhcj4yMDE3PC9ZZWFy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</w:fldData>
        </w:fldChar>
      </w:r>
      <w:r w:rsidR="00787724">
        <w:instrText xml:space="preserve"> ADDIN EN.CITE.DATA </w:instrText>
      </w:r>
      <w:r w:rsidR="00787724">
        <w:fldChar w:fldCharType="end"/>
      </w:r>
      <w:r w:rsidR="0081629D">
        <w:fldChar w:fldCharType="separate"/>
      </w:r>
      <w:r w:rsidR="00787724" w:rsidRPr="00787724">
        <w:rPr>
          <w:noProof/>
          <w:vertAlign w:val="superscript"/>
        </w:rPr>
        <w:t>79, 80</w:t>
      </w:r>
      <w:r w:rsidR="0081629D">
        <w:fldChar w:fldCharType="end"/>
      </w:r>
      <w:r w:rsidR="005732A0" w:rsidRPr="00F23E21">
        <w:t xml:space="preserve">. In the case of </w:t>
      </w:r>
      <w:r w:rsidR="0081629D">
        <w:t xml:space="preserve">carbon dioxide, the interaction between lithium hydroxide and carbon dioxide </w:t>
      </w:r>
      <w:r w:rsidR="005732A0" w:rsidRPr="00F23E21">
        <w:t xml:space="preserve">provides a route for the </w:t>
      </w:r>
      <w:r w:rsidR="0081629D">
        <w:t>production of lithium carbonate</w:t>
      </w:r>
      <w:r w:rsidR="005732A0" w:rsidRPr="00F23E21">
        <w:t xml:space="preserve">. In the case of </w:t>
      </w:r>
      <w:r w:rsidR="0081629D">
        <w:t>oxygen</w:t>
      </w:r>
      <w:r w:rsidR="005732A0" w:rsidRPr="00F23E21">
        <w:t>, both</w:t>
      </w:r>
      <w:r w:rsidR="0081629D">
        <w:t xml:space="preserve"> lithium hydride and lithium hydroxide </w:t>
      </w:r>
      <w:r w:rsidR="005732A0" w:rsidRPr="00F23E21">
        <w:t>are responsible and contribute almost equally to the production of lithium peroxide. These computed pathways are in excellent agreement with experimental observations.</w:t>
      </w:r>
    </w:p>
    <w:p w:rsidR="00835726" w:rsidRPr="00F23E21" w:rsidRDefault="00835726" w:rsidP="001A1840">
      <w:pPr>
        <w:jc w:val="center"/>
      </w:pPr>
      <w:r w:rsidRPr="00F23E21">
        <w:rPr>
          <w:noProof/>
        </w:rPr>
        <w:lastRenderedPageBreak/>
        <w:drawing>
          <wp:inline distT="0" distB="0" distL="0" distR="0" wp14:anchorId="5FDA2A23" wp14:editId="4F8F7467">
            <wp:extent cx="5194300" cy="302387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4300" cy="3023870"/>
                    </a:xfrm>
                    <a:prstGeom prst="rect">
                      <a:avLst/>
                    </a:prstGeom>
                    <a:noFill/>
                  </pic:spPr>
                </pic:pic>
              </a:graphicData>
            </a:graphic>
          </wp:inline>
        </w:drawing>
      </w:r>
    </w:p>
    <w:p w:rsidR="00835726" w:rsidRPr="00F23E21" w:rsidRDefault="00835726" w:rsidP="00984B96">
      <w:pPr>
        <w:pStyle w:val="Captions1"/>
        <w:jc w:val="both"/>
      </w:pPr>
      <w:r w:rsidRPr="00F23E21">
        <w:rPr>
          <w:b/>
        </w:rPr>
        <w:t>Figure 5.</w:t>
      </w:r>
      <w:r w:rsidRPr="00F23E21">
        <w:t xml:space="preserve"> Computed ∆</w:t>
      </w:r>
      <w:r w:rsidRPr="00F23E21">
        <w:rPr>
          <w:i/>
          <w:iCs/>
        </w:rPr>
        <w:t>G</w:t>
      </w:r>
      <w:r w:rsidRPr="00F23E21">
        <w:t xml:space="preserve"> for pure </w:t>
      </w:r>
      <w:r w:rsidR="00984B96">
        <w:t xml:space="preserve">lithium </w:t>
      </w:r>
      <w:r w:rsidRPr="00F23E21">
        <w:t>reaction with considered gases: Eqs. 1 – 6 stands for (1) 2Li + 2H</w:t>
      </w:r>
      <w:r w:rsidRPr="00F23E21">
        <w:rPr>
          <w:vertAlign w:val="subscript"/>
        </w:rPr>
        <w:t>2</w:t>
      </w:r>
      <w:r w:rsidRPr="00F23E21">
        <w:t>O → 2LiOH + H</w:t>
      </w:r>
      <w:r w:rsidRPr="00F23E21">
        <w:rPr>
          <w:vertAlign w:val="subscript"/>
        </w:rPr>
        <w:t>2</w:t>
      </w:r>
      <w:r w:rsidRPr="00F23E21">
        <w:t>, (2) 2Li + H</w:t>
      </w:r>
      <w:r w:rsidRPr="00F23E21">
        <w:rPr>
          <w:vertAlign w:val="subscript"/>
        </w:rPr>
        <w:t>2</w:t>
      </w:r>
      <w:r w:rsidRPr="00F23E21">
        <w:t xml:space="preserve"> → 2LiH, (3) 6Li + N</w:t>
      </w:r>
      <w:r w:rsidRPr="00F23E21">
        <w:rPr>
          <w:vertAlign w:val="subscript"/>
        </w:rPr>
        <w:t>2</w:t>
      </w:r>
      <w:r w:rsidRPr="00F23E21">
        <w:t xml:space="preserve"> → 2Li</w:t>
      </w:r>
      <w:r w:rsidRPr="00F23E21">
        <w:rPr>
          <w:vertAlign w:val="subscript"/>
        </w:rPr>
        <w:t>3</w:t>
      </w:r>
      <w:r w:rsidRPr="00F23E21">
        <w:t>N, (4) 4Li + O</w:t>
      </w:r>
      <w:r w:rsidRPr="00F23E21">
        <w:rPr>
          <w:vertAlign w:val="subscript"/>
        </w:rPr>
        <w:t>2</w:t>
      </w:r>
      <w:r w:rsidRPr="00F23E21">
        <w:t xml:space="preserve"> → 2Li</w:t>
      </w:r>
      <w:r w:rsidRPr="00F23E21">
        <w:rPr>
          <w:vertAlign w:val="subscript"/>
        </w:rPr>
        <w:t>2</w:t>
      </w:r>
      <w:r w:rsidRPr="00F23E21">
        <w:t>O + Li</w:t>
      </w:r>
      <w:r w:rsidRPr="00F23E21">
        <w:rPr>
          <w:vertAlign w:val="subscript"/>
        </w:rPr>
        <w:t>2</w:t>
      </w:r>
      <w:r w:rsidRPr="00F23E21">
        <w:t>O</w:t>
      </w:r>
      <w:r w:rsidRPr="00F23E21">
        <w:rPr>
          <w:vertAlign w:val="subscript"/>
        </w:rPr>
        <w:t>2</w:t>
      </w:r>
      <w:r w:rsidRPr="00F23E21">
        <w:t>, (5) 10Li + 3CO</w:t>
      </w:r>
      <w:r w:rsidRPr="00F23E21">
        <w:rPr>
          <w:vertAlign w:val="subscript"/>
        </w:rPr>
        <w:t>2</w:t>
      </w:r>
      <w:r w:rsidRPr="00F23E21">
        <w:t xml:space="preserve"> → Li</w:t>
      </w:r>
      <w:r w:rsidRPr="00F23E21">
        <w:rPr>
          <w:vertAlign w:val="subscript"/>
        </w:rPr>
        <w:t>2</w:t>
      </w:r>
      <w:r w:rsidRPr="00F23E21">
        <w:t>CO</w:t>
      </w:r>
      <w:r w:rsidRPr="00F23E21">
        <w:rPr>
          <w:vertAlign w:val="subscript"/>
        </w:rPr>
        <w:t>3</w:t>
      </w:r>
      <w:r w:rsidRPr="00F23E21">
        <w:t xml:space="preserve"> + 3Li</w:t>
      </w:r>
      <w:r w:rsidRPr="00F23E21">
        <w:rPr>
          <w:vertAlign w:val="subscript"/>
        </w:rPr>
        <w:t>2</w:t>
      </w:r>
      <w:r w:rsidRPr="00F23E21">
        <w:t>O + Li</w:t>
      </w:r>
      <w:r w:rsidRPr="00F23E21">
        <w:rPr>
          <w:vertAlign w:val="subscript"/>
        </w:rPr>
        <w:t>2</w:t>
      </w:r>
      <w:r w:rsidRPr="00F23E21">
        <w:t>C</w:t>
      </w:r>
      <w:r w:rsidRPr="00F23E21">
        <w:rPr>
          <w:vertAlign w:val="subscript"/>
        </w:rPr>
        <w:t>2</w:t>
      </w:r>
      <w:r w:rsidRPr="00F23E21">
        <w:t>, and (6) 2Li + 2CH</w:t>
      </w:r>
      <w:r w:rsidRPr="00F23E21">
        <w:rPr>
          <w:vertAlign w:val="subscript"/>
        </w:rPr>
        <w:t>4</w:t>
      </w:r>
      <w:r w:rsidRPr="00F23E21">
        <w:t xml:space="preserve"> → Li</w:t>
      </w:r>
      <w:r w:rsidRPr="00F23E21">
        <w:rPr>
          <w:vertAlign w:val="subscript"/>
        </w:rPr>
        <w:t>2</w:t>
      </w:r>
      <w:r w:rsidRPr="00F23E21">
        <w:t>C</w:t>
      </w:r>
      <w:r w:rsidRPr="00F23E21">
        <w:rPr>
          <w:vertAlign w:val="subscript"/>
        </w:rPr>
        <w:t>2</w:t>
      </w:r>
      <w:r w:rsidRPr="00F23E21">
        <w:t xml:space="preserve"> + 4H</w:t>
      </w:r>
      <w:r w:rsidRPr="00F23E21">
        <w:rPr>
          <w:vertAlign w:val="subscript"/>
        </w:rPr>
        <w:t>2</w:t>
      </w:r>
      <w:r w:rsidRPr="00F23E21">
        <w:t>, respectively.</w:t>
      </w:r>
    </w:p>
    <w:p w:rsidR="00835726" w:rsidRPr="00F23E21" w:rsidRDefault="00835726" w:rsidP="001A1840">
      <w:pPr>
        <w:jc w:val="center"/>
      </w:pPr>
      <w:r w:rsidRPr="00F23E21">
        <w:rPr>
          <w:noProof/>
        </w:rPr>
        <w:lastRenderedPageBreak/>
        <w:drawing>
          <wp:inline distT="0" distB="0" distL="0" distR="0" wp14:anchorId="4D717EA4" wp14:editId="161430A6">
            <wp:extent cx="5706110" cy="336550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6110" cy="3365500"/>
                    </a:xfrm>
                    <a:prstGeom prst="rect">
                      <a:avLst/>
                    </a:prstGeom>
                    <a:noFill/>
                  </pic:spPr>
                </pic:pic>
              </a:graphicData>
            </a:graphic>
          </wp:inline>
        </w:drawing>
      </w:r>
    </w:p>
    <w:p w:rsidR="00835726" w:rsidRPr="00F23E21" w:rsidRDefault="00835726" w:rsidP="00984B96">
      <w:pPr>
        <w:pStyle w:val="Captions1"/>
        <w:jc w:val="both"/>
      </w:pPr>
      <w:r w:rsidRPr="00F23E21">
        <w:rPr>
          <w:b/>
        </w:rPr>
        <w:t>Figure 6.</w:t>
      </w:r>
      <w:r w:rsidRPr="00F23E21">
        <w:t xml:space="preserve"> Computed ∆</w:t>
      </w:r>
      <w:r w:rsidRPr="00F23E21">
        <w:rPr>
          <w:i/>
          <w:iCs/>
        </w:rPr>
        <w:t>G</w:t>
      </w:r>
      <w:r w:rsidRPr="00F23E21">
        <w:t xml:space="preserve"> for </w:t>
      </w:r>
      <w:r w:rsidR="00984B96">
        <w:t>lithium hydride</w:t>
      </w:r>
      <w:r w:rsidRPr="00F23E21">
        <w:t xml:space="preserve"> reaction with considered gases: Eqs. 1 – 7 stands for (1) LiH + H</w:t>
      </w:r>
      <w:r w:rsidRPr="00F23E21">
        <w:rPr>
          <w:vertAlign w:val="subscript"/>
        </w:rPr>
        <w:t>2</w:t>
      </w:r>
      <w:r w:rsidRPr="00F23E21">
        <w:t>O → LiOH + H</w:t>
      </w:r>
      <w:r w:rsidRPr="00F23E21">
        <w:rPr>
          <w:vertAlign w:val="subscript"/>
        </w:rPr>
        <w:t>2</w:t>
      </w:r>
      <w:r w:rsidRPr="00F23E21">
        <w:t>, (2) LiH + H</w:t>
      </w:r>
      <w:r w:rsidRPr="00F23E21">
        <w:rPr>
          <w:vertAlign w:val="subscript"/>
        </w:rPr>
        <w:t>2</w:t>
      </w:r>
      <w:r w:rsidRPr="00F23E21">
        <w:t xml:space="preserve"> → LiH + H</w:t>
      </w:r>
      <w:r w:rsidRPr="00F23E21">
        <w:rPr>
          <w:vertAlign w:val="subscript"/>
        </w:rPr>
        <w:t>2</w:t>
      </w:r>
      <w:r w:rsidRPr="00F23E21">
        <w:t>, (3) 6LiH + N</w:t>
      </w:r>
      <w:r w:rsidRPr="00F23E21">
        <w:rPr>
          <w:vertAlign w:val="subscript"/>
        </w:rPr>
        <w:t>2</w:t>
      </w:r>
      <w:r w:rsidRPr="00F23E21">
        <w:t xml:space="preserve"> → 2Li</w:t>
      </w:r>
      <w:r w:rsidRPr="00F23E21">
        <w:rPr>
          <w:vertAlign w:val="subscript"/>
        </w:rPr>
        <w:t>3</w:t>
      </w:r>
      <w:r w:rsidRPr="00F23E21">
        <w:t>N + 3H</w:t>
      </w:r>
      <w:r w:rsidRPr="00F23E21">
        <w:rPr>
          <w:vertAlign w:val="subscript"/>
        </w:rPr>
        <w:t>2</w:t>
      </w:r>
      <w:r w:rsidRPr="00F23E21">
        <w:t>, (4) 3LiH + N</w:t>
      </w:r>
      <w:r w:rsidRPr="00F23E21">
        <w:rPr>
          <w:vertAlign w:val="subscript"/>
        </w:rPr>
        <w:t>2</w:t>
      </w:r>
      <w:r w:rsidRPr="00F23E21">
        <w:t xml:space="preserve"> → Li</w:t>
      </w:r>
      <w:r w:rsidRPr="00F23E21">
        <w:rPr>
          <w:vertAlign w:val="subscript"/>
        </w:rPr>
        <w:t>3</w:t>
      </w:r>
      <w:r w:rsidRPr="00F23E21">
        <w:t>N + NH</w:t>
      </w:r>
      <w:r w:rsidRPr="00F23E21">
        <w:rPr>
          <w:vertAlign w:val="subscript"/>
        </w:rPr>
        <w:t>3</w:t>
      </w:r>
      <w:r w:rsidRPr="00F23E21">
        <w:t>, (5) 2LiH + O</w:t>
      </w:r>
      <w:r w:rsidRPr="00F23E21">
        <w:rPr>
          <w:vertAlign w:val="subscript"/>
        </w:rPr>
        <w:t>2</w:t>
      </w:r>
      <w:r w:rsidRPr="00F23E21">
        <w:t xml:space="preserve"> → 2LiOH, (6) 10LiH + 3CO</w:t>
      </w:r>
      <w:r w:rsidRPr="00F23E21">
        <w:rPr>
          <w:vertAlign w:val="subscript"/>
        </w:rPr>
        <w:t>2</w:t>
      </w:r>
      <w:r w:rsidRPr="00F23E21">
        <w:t xml:space="preserve"> → Li</w:t>
      </w:r>
      <w:r w:rsidRPr="00F23E21">
        <w:rPr>
          <w:vertAlign w:val="subscript"/>
        </w:rPr>
        <w:t>2</w:t>
      </w:r>
      <w:r w:rsidRPr="00F23E21">
        <w:t>CO</w:t>
      </w:r>
      <w:r w:rsidRPr="00F23E21">
        <w:rPr>
          <w:vertAlign w:val="subscript"/>
        </w:rPr>
        <w:t>3</w:t>
      </w:r>
      <w:r w:rsidRPr="00F23E21">
        <w:t xml:space="preserve"> + 3Li</w:t>
      </w:r>
      <w:r w:rsidRPr="00F23E21">
        <w:rPr>
          <w:vertAlign w:val="subscript"/>
        </w:rPr>
        <w:t>2</w:t>
      </w:r>
      <w:r w:rsidRPr="00F23E21">
        <w:t>O + Li</w:t>
      </w:r>
      <w:r w:rsidRPr="00F23E21">
        <w:rPr>
          <w:vertAlign w:val="subscript"/>
        </w:rPr>
        <w:t>2</w:t>
      </w:r>
      <w:r w:rsidRPr="00F23E21">
        <w:t>C</w:t>
      </w:r>
      <w:r w:rsidRPr="00F23E21">
        <w:rPr>
          <w:vertAlign w:val="subscript"/>
        </w:rPr>
        <w:t>2</w:t>
      </w:r>
      <w:r w:rsidRPr="00F23E21">
        <w:t xml:space="preserve"> + 5H</w:t>
      </w:r>
      <w:r w:rsidRPr="00F23E21">
        <w:rPr>
          <w:vertAlign w:val="subscript"/>
        </w:rPr>
        <w:t>2</w:t>
      </w:r>
      <w:r w:rsidRPr="00F23E21">
        <w:t>, and (7) 2LiH + 2CH</w:t>
      </w:r>
      <w:r w:rsidRPr="00F23E21">
        <w:rPr>
          <w:vertAlign w:val="subscript"/>
        </w:rPr>
        <w:t>4</w:t>
      </w:r>
      <w:r w:rsidRPr="00F23E21">
        <w:t xml:space="preserve"> → Li</w:t>
      </w:r>
      <w:r w:rsidRPr="00F23E21">
        <w:rPr>
          <w:vertAlign w:val="subscript"/>
        </w:rPr>
        <w:t>2</w:t>
      </w:r>
      <w:r w:rsidRPr="00F23E21">
        <w:t>C</w:t>
      </w:r>
      <w:r w:rsidRPr="00F23E21">
        <w:rPr>
          <w:vertAlign w:val="subscript"/>
        </w:rPr>
        <w:t>2</w:t>
      </w:r>
      <w:r w:rsidRPr="00F23E21">
        <w:t xml:space="preserve"> + 5H</w:t>
      </w:r>
      <w:r w:rsidRPr="00F23E21">
        <w:rPr>
          <w:vertAlign w:val="subscript"/>
        </w:rPr>
        <w:t>2</w:t>
      </w:r>
      <w:r w:rsidRPr="00F23E21">
        <w:t>, respectively. The absolute heat release by water adsorption on Li is 76.013 kJ/mol.</w:t>
      </w:r>
    </w:p>
    <w:p w:rsidR="00835726" w:rsidRPr="00F23E21" w:rsidRDefault="00835726" w:rsidP="001A1840">
      <w:pPr>
        <w:jc w:val="center"/>
      </w:pPr>
      <w:r w:rsidRPr="00F23E21">
        <w:rPr>
          <w:noProof/>
        </w:rPr>
        <w:lastRenderedPageBreak/>
        <w:drawing>
          <wp:inline distT="0" distB="0" distL="0" distR="0" wp14:anchorId="1F9B0655" wp14:editId="194E9CEF">
            <wp:extent cx="5633085" cy="3023870"/>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3085" cy="3023870"/>
                    </a:xfrm>
                    <a:prstGeom prst="rect">
                      <a:avLst/>
                    </a:prstGeom>
                    <a:noFill/>
                  </pic:spPr>
                </pic:pic>
              </a:graphicData>
            </a:graphic>
          </wp:inline>
        </w:drawing>
      </w:r>
    </w:p>
    <w:p w:rsidR="00835726" w:rsidRPr="00F23E21" w:rsidRDefault="00835726" w:rsidP="00984B96">
      <w:pPr>
        <w:pStyle w:val="Captions1"/>
        <w:jc w:val="both"/>
      </w:pPr>
      <w:r w:rsidRPr="00F23E21">
        <w:rPr>
          <w:b/>
        </w:rPr>
        <w:t>Figure 7.</w:t>
      </w:r>
      <w:r w:rsidRPr="00F23E21">
        <w:t xml:space="preserve"> Computed ∆</w:t>
      </w:r>
      <w:r w:rsidRPr="00F23E21">
        <w:rPr>
          <w:i/>
          <w:iCs/>
        </w:rPr>
        <w:t>G</w:t>
      </w:r>
      <w:r w:rsidRPr="00F23E21">
        <w:t xml:space="preserve"> for </w:t>
      </w:r>
      <w:r w:rsidR="00984B96">
        <w:t xml:space="preserve">lithium hydroxide </w:t>
      </w:r>
      <w:r w:rsidRPr="00F23E21">
        <w:t>reaction with considered gases: Eqs. 1 – 6 stands for (1) LiOH + 2H</w:t>
      </w:r>
      <w:r w:rsidRPr="00F23E21">
        <w:rPr>
          <w:vertAlign w:val="subscript"/>
        </w:rPr>
        <w:t>2</w:t>
      </w:r>
      <w:r w:rsidRPr="00F23E21">
        <w:t>O → LiOH.H</w:t>
      </w:r>
      <w:r w:rsidRPr="00F23E21">
        <w:rPr>
          <w:vertAlign w:val="subscript"/>
        </w:rPr>
        <w:t>2</w:t>
      </w:r>
      <w:r w:rsidRPr="00F23E21">
        <w:t>O + H</w:t>
      </w:r>
      <w:r w:rsidRPr="00F23E21">
        <w:rPr>
          <w:vertAlign w:val="subscript"/>
        </w:rPr>
        <w:t>2</w:t>
      </w:r>
      <w:r w:rsidRPr="00F23E21">
        <w:t>O, (2) 2LiOH + H</w:t>
      </w:r>
      <w:r w:rsidRPr="00F23E21">
        <w:rPr>
          <w:vertAlign w:val="subscript"/>
        </w:rPr>
        <w:t>2</w:t>
      </w:r>
      <w:r w:rsidRPr="00F23E21">
        <w:t xml:space="preserve"> → LiOH + LiH + H</w:t>
      </w:r>
      <w:r w:rsidRPr="00F23E21">
        <w:rPr>
          <w:vertAlign w:val="subscript"/>
        </w:rPr>
        <w:t>2</w:t>
      </w:r>
      <w:r w:rsidRPr="00F23E21">
        <w:t>O, (3) 3LiOH + N</w:t>
      </w:r>
      <w:r w:rsidRPr="00F23E21">
        <w:rPr>
          <w:vertAlign w:val="subscript"/>
        </w:rPr>
        <w:t>2</w:t>
      </w:r>
      <w:r w:rsidRPr="00F23E21">
        <w:t xml:space="preserve"> → Li</w:t>
      </w:r>
      <w:r w:rsidRPr="00F23E21">
        <w:rPr>
          <w:vertAlign w:val="subscript"/>
        </w:rPr>
        <w:t>3</w:t>
      </w:r>
      <w:r w:rsidRPr="00F23E21">
        <w:t>N + N(OH)</w:t>
      </w:r>
      <w:r w:rsidRPr="00F23E21">
        <w:rPr>
          <w:vertAlign w:val="subscript"/>
        </w:rPr>
        <w:t>3</w:t>
      </w:r>
      <w:r w:rsidRPr="00F23E21">
        <w:t>, (4) 4LiOH + O</w:t>
      </w:r>
      <w:r w:rsidRPr="00F23E21">
        <w:rPr>
          <w:vertAlign w:val="subscript"/>
        </w:rPr>
        <w:t>2</w:t>
      </w:r>
      <w:r w:rsidRPr="00F23E21">
        <w:t>→ 2Li</w:t>
      </w:r>
      <w:r w:rsidRPr="00F23E21">
        <w:rPr>
          <w:vertAlign w:val="subscript"/>
        </w:rPr>
        <w:t>2</w:t>
      </w:r>
      <w:r w:rsidRPr="00F23E21">
        <w:t>O</w:t>
      </w:r>
      <w:r w:rsidRPr="00F23E21">
        <w:rPr>
          <w:vertAlign w:val="subscript"/>
        </w:rPr>
        <w:t>2</w:t>
      </w:r>
      <w:r w:rsidRPr="00F23E21">
        <w:t xml:space="preserve"> + 2H</w:t>
      </w:r>
      <w:r w:rsidRPr="00F23E21">
        <w:rPr>
          <w:vertAlign w:val="subscript"/>
        </w:rPr>
        <w:t>2</w:t>
      </w:r>
      <w:r w:rsidRPr="00F23E21">
        <w:t>O, (5) 2LiOH + CO</w:t>
      </w:r>
      <w:r w:rsidRPr="00F23E21">
        <w:rPr>
          <w:vertAlign w:val="subscript"/>
        </w:rPr>
        <w:t>2</w:t>
      </w:r>
      <w:r w:rsidRPr="00F23E21">
        <w:t xml:space="preserve"> → Li</w:t>
      </w:r>
      <w:r w:rsidRPr="00F23E21">
        <w:rPr>
          <w:vertAlign w:val="subscript"/>
        </w:rPr>
        <w:t>2</w:t>
      </w:r>
      <w:r w:rsidRPr="00F23E21">
        <w:t>CO</w:t>
      </w:r>
      <w:r w:rsidRPr="00F23E21">
        <w:rPr>
          <w:vertAlign w:val="subscript"/>
        </w:rPr>
        <w:t>3</w:t>
      </w:r>
      <w:r w:rsidRPr="00F23E21">
        <w:t xml:space="preserve"> + H</w:t>
      </w:r>
      <w:r w:rsidRPr="00F23E21">
        <w:rPr>
          <w:vertAlign w:val="subscript"/>
        </w:rPr>
        <w:t>2</w:t>
      </w:r>
      <w:r w:rsidRPr="00F23E21">
        <w:t>O, and (6) 2LiOH + 2CH</w:t>
      </w:r>
      <w:r w:rsidRPr="00F23E21">
        <w:rPr>
          <w:vertAlign w:val="subscript"/>
        </w:rPr>
        <w:t>4</w:t>
      </w:r>
      <w:r w:rsidRPr="00F23E21">
        <w:t xml:space="preserve"> → Li</w:t>
      </w:r>
      <w:r w:rsidRPr="00F23E21">
        <w:rPr>
          <w:vertAlign w:val="subscript"/>
        </w:rPr>
        <w:t>2</w:t>
      </w:r>
      <w:r w:rsidRPr="00F23E21">
        <w:t>C</w:t>
      </w:r>
      <w:r w:rsidRPr="00F23E21">
        <w:rPr>
          <w:vertAlign w:val="subscript"/>
        </w:rPr>
        <w:t>2</w:t>
      </w:r>
      <w:r w:rsidRPr="00F23E21">
        <w:t xml:space="preserve"> + 2H</w:t>
      </w:r>
      <w:r w:rsidRPr="00F23E21">
        <w:rPr>
          <w:vertAlign w:val="subscript"/>
        </w:rPr>
        <w:t>2</w:t>
      </w:r>
      <w:r w:rsidRPr="00F23E21">
        <w:t>O + 3H</w:t>
      </w:r>
      <w:r w:rsidRPr="00F23E21">
        <w:rPr>
          <w:vertAlign w:val="subscript"/>
        </w:rPr>
        <w:t>2</w:t>
      </w:r>
      <w:r w:rsidRPr="00F23E21">
        <w:t>, respectively. The absolute heat release by water adsorption on Li is 76.013 kJ/mol.</w:t>
      </w:r>
    </w:p>
    <w:p w:rsidR="00835726" w:rsidRPr="00F23E21" w:rsidRDefault="00597616" w:rsidP="00B11E8A">
      <w:pPr>
        <w:pStyle w:val="H1"/>
        <w:jc w:val="both"/>
      </w:pPr>
      <w:r w:rsidRPr="00F23E21">
        <w:t>Conclusion</w:t>
      </w:r>
    </w:p>
    <w:p w:rsidR="00835726" w:rsidRPr="00F23E21" w:rsidRDefault="0081629D" w:rsidP="00764834">
      <w:pPr>
        <w:jc w:val="both"/>
      </w:pPr>
      <w:r w:rsidRPr="0081629D">
        <w:rPr>
          <w:highlight w:val="yellow"/>
        </w:rPr>
        <w:t xml:space="preserve">A </w:t>
      </w:r>
      <w:r w:rsidR="00835726" w:rsidRPr="0081629D">
        <w:rPr>
          <w:highlight w:val="yellow"/>
        </w:rPr>
        <w:t xml:space="preserve">facilitated </w:t>
      </w:r>
      <w:r w:rsidRPr="0081629D">
        <w:rPr>
          <w:highlight w:val="yellow"/>
        </w:rPr>
        <w:t>water</w:t>
      </w:r>
      <w:r>
        <w:t xml:space="preserve"> </w:t>
      </w:r>
      <w:r w:rsidR="00835726" w:rsidRPr="00F23E21">
        <w:t>dissociation on lithium</w:t>
      </w:r>
      <w:r>
        <w:t xml:space="preserve"> </w:t>
      </w:r>
      <w:r w:rsidRPr="0081629D">
        <w:rPr>
          <w:highlight w:val="yellow"/>
        </w:rPr>
        <w:t>metal surface</w:t>
      </w:r>
      <w:r w:rsidR="00835726" w:rsidRPr="00F23E21">
        <w:t xml:space="preserve"> at near-ambient temperature and its subsequent role </w:t>
      </w:r>
      <w:r w:rsidR="00835726" w:rsidRPr="0081629D">
        <w:rPr>
          <w:highlight w:val="yellow"/>
        </w:rPr>
        <w:t xml:space="preserve">in </w:t>
      </w:r>
      <w:r w:rsidRPr="0081629D">
        <w:rPr>
          <w:highlight w:val="yellow"/>
        </w:rPr>
        <w:t>enabling lithium</w:t>
      </w:r>
      <w:r>
        <w:t xml:space="preserve"> </w:t>
      </w:r>
      <w:r w:rsidR="00835726" w:rsidRPr="00F23E21">
        <w:t xml:space="preserve">reaction with other gases are illustrated. The presence of lithium promotes the water dissociation process via consuming the dissociation products, i.e., H and OH. On the other hand, the presence of water enables lithium reaction with other gases via lithium-water reaction products, i.e., </w:t>
      </w:r>
      <w:r>
        <w:t>lithium hydride and lithium hydroxide</w:t>
      </w:r>
      <w:r w:rsidR="00835726" w:rsidRPr="00F23E21">
        <w:t xml:space="preserve">. Such an in-depth understanding promises a wide range of applications of lithium metal involving the participation of gases. The controlled mediation of water in the reaction between mixed gases and lithium metal </w:t>
      </w:r>
      <w:r w:rsidR="00835726" w:rsidRPr="00F23E21">
        <w:lastRenderedPageBreak/>
        <w:t xml:space="preserve">could allow for exclusive consumption of certain gases. For example, lithium can exclusively react and thus remove </w:t>
      </w:r>
      <w:r w:rsidR="00764834">
        <w:t>nitrogen f</w:t>
      </w:r>
      <w:r w:rsidR="00835726" w:rsidRPr="00F23E21">
        <w:t xml:space="preserve">rom a mixture of </w:t>
      </w:r>
      <w:r w:rsidR="00764834">
        <w:t xml:space="preserve">nitrogen </w:t>
      </w:r>
      <w:r w:rsidR="00835726" w:rsidRPr="00F23E21">
        <w:t>and</w:t>
      </w:r>
      <w:r w:rsidR="00764834">
        <w:t xml:space="preserve"> methane</w:t>
      </w:r>
      <w:r w:rsidR="00835726" w:rsidRPr="00F23E21">
        <w:t xml:space="preserve">, implying promising highly efficient natural gas purification (infinite selectivity of </w:t>
      </w:r>
      <w:r w:rsidR="00764834">
        <w:t xml:space="preserve">nitrogen </w:t>
      </w:r>
      <w:r w:rsidR="00835726" w:rsidRPr="00F23E21">
        <w:t xml:space="preserve">over </w:t>
      </w:r>
      <w:r w:rsidR="00764834">
        <w:t>methane</w:t>
      </w:r>
      <w:r w:rsidR="00835726" w:rsidRPr="00F23E21">
        <w:t>) which represents the most challenging and important gas separation application.</w:t>
      </w:r>
    </w:p>
    <w:p w:rsidR="00DD6DBB" w:rsidRPr="00F23E21" w:rsidRDefault="00DD6DBB" w:rsidP="00B11E8A">
      <w:pPr>
        <w:pStyle w:val="FACorrespondingAuthorFootnote"/>
        <w:jc w:val="both"/>
      </w:pPr>
      <w:r w:rsidRPr="00F23E21">
        <w:t>AUTHOR INFORMATION</w:t>
      </w:r>
    </w:p>
    <w:p w:rsidR="00DD6DBB" w:rsidRPr="00F23E21" w:rsidRDefault="00DD6DBB" w:rsidP="00B11E8A">
      <w:pPr>
        <w:pStyle w:val="FAAuthorInfoSubtitle"/>
        <w:jc w:val="both"/>
      </w:pPr>
      <w:r w:rsidRPr="00F23E21">
        <w:t>Corresponding Author</w:t>
      </w:r>
    </w:p>
    <w:p w:rsidR="009246AD" w:rsidRPr="00F23E21" w:rsidRDefault="00DD6DBB" w:rsidP="00B11E8A">
      <w:pPr>
        <w:pStyle w:val="FACorrespondingAuthorFootnote"/>
        <w:jc w:val="both"/>
      </w:pPr>
      <w:r w:rsidRPr="00F23E21">
        <w:t>*</w:t>
      </w:r>
      <w:r w:rsidR="00F255A8" w:rsidRPr="00F23E21">
        <w:t xml:space="preserve"> </w:t>
      </w:r>
      <w:hyperlink r:id="rId17" w:history="1">
        <w:r w:rsidR="00F255A8" w:rsidRPr="00F23E21">
          <w:rPr>
            <w:rStyle w:val="Hyperlink"/>
          </w:rPr>
          <w:t>jinshang@cityu.edu.hk</w:t>
        </w:r>
      </w:hyperlink>
      <w:r w:rsidR="00F255A8" w:rsidRPr="00F23E21">
        <w:t xml:space="preserve"> </w:t>
      </w:r>
    </w:p>
    <w:p w:rsidR="00DD6DBB" w:rsidRPr="00F23E21" w:rsidRDefault="00DD6DBB" w:rsidP="00B11E8A">
      <w:pPr>
        <w:pStyle w:val="TDAcknowledgments"/>
        <w:jc w:val="both"/>
      </w:pPr>
      <w:r w:rsidRPr="00F23E21">
        <w:t>ACKNOWLEDGMENT</w:t>
      </w:r>
    </w:p>
    <w:p w:rsidR="00A331AE" w:rsidRPr="00F23E21" w:rsidRDefault="00A331AE" w:rsidP="00B11E8A">
      <w:pPr>
        <w:pStyle w:val="TDAcknowledgments"/>
        <w:jc w:val="both"/>
      </w:pPr>
      <w:r w:rsidRPr="00F23E21">
        <w:t>J. Shang gratefully acknowledges the financial support from the Research Grants Council o</w:t>
      </w:r>
      <w:r w:rsidR="002D1EA6" w:rsidRPr="00F23E21">
        <w:t xml:space="preserve">f Hong Kong (Ref: CityU </w:t>
      </w:r>
      <w:r w:rsidR="00D9388E" w:rsidRPr="00F23E21">
        <w:t>21301817</w:t>
      </w:r>
      <w:r w:rsidR="002D1EA6" w:rsidRPr="00F23E21">
        <w:t>) and</w:t>
      </w:r>
      <w:r w:rsidRPr="00F23E21">
        <w:t xml:space="preserve"> the Science and Technology Innovation Commission of Shenzhen Municipality (Refs: JCYJ20170307090749744).</w:t>
      </w:r>
    </w:p>
    <w:p w:rsidR="007E5ABC" w:rsidRPr="00F23E21" w:rsidRDefault="007E5ABC" w:rsidP="007E5ABC">
      <w:pPr>
        <w:pStyle w:val="FAAuthorInfoSubtitle"/>
        <w:jc w:val="both"/>
        <w:rPr>
          <w:highlight w:val="yellow"/>
        </w:rPr>
      </w:pPr>
      <w:r w:rsidRPr="00F23E21">
        <w:rPr>
          <w:highlight w:val="yellow"/>
        </w:rPr>
        <w:t xml:space="preserve">Supplementary file </w:t>
      </w:r>
    </w:p>
    <w:p w:rsidR="007E5ABC" w:rsidRPr="00F23E21" w:rsidRDefault="00DD10A4" w:rsidP="004049D5">
      <w:r w:rsidRPr="00F23E21">
        <w:rPr>
          <w:highlight w:val="yellow"/>
        </w:rPr>
        <w:t>The constructed library can be accessed using following link</w:t>
      </w:r>
      <w:r w:rsidR="004049D5" w:rsidRPr="00F23E21">
        <w:rPr>
          <w:highlight w:val="yellow"/>
        </w:rPr>
        <w:t xml:space="preserve"> </w:t>
      </w:r>
      <w:hyperlink r:id="rId18" w:history="1">
        <w:r w:rsidRPr="00F23E21">
          <w:rPr>
            <w:rStyle w:val="Hyperlink"/>
            <w:highlight w:val="yellow"/>
          </w:rPr>
          <w:t>https://sites.google.com/site/miladasgarpour/resource</w:t>
        </w:r>
      </w:hyperlink>
      <w:r w:rsidRPr="00F23E21">
        <w:rPr>
          <w:highlight w:val="yellow"/>
        </w:rPr>
        <w:t>.</w:t>
      </w:r>
    </w:p>
    <w:p w:rsidR="00DD6DBB" w:rsidRPr="00F23E21" w:rsidRDefault="00DD6DBB" w:rsidP="00B11E8A">
      <w:pPr>
        <w:pStyle w:val="TFReferencesSection"/>
        <w:jc w:val="both"/>
      </w:pPr>
      <w:r w:rsidRPr="00F23E21">
        <w:t>REFERENCES</w:t>
      </w:r>
    </w:p>
    <w:p w:rsidR="00FF7468" w:rsidRPr="00FF7468" w:rsidRDefault="004D03C9" w:rsidP="00FF7468">
      <w:pPr>
        <w:pStyle w:val="EndNoteBibliography"/>
        <w:spacing w:after="0"/>
      </w:pPr>
      <w:r w:rsidRPr="00F23E21">
        <w:rPr>
          <w:noProof w:val="0"/>
        </w:rPr>
        <w:fldChar w:fldCharType="begin"/>
      </w:r>
      <w:r w:rsidRPr="00F23E21">
        <w:rPr>
          <w:noProof w:val="0"/>
        </w:rPr>
        <w:instrText xml:space="preserve"> ADDIN EN.REFLIST </w:instrText>
      </w:r>
      <w:r w:rsidRPr="00F23E21">
        <w:rPr>
          <w:noProof w:val="0"/>
        </w:rPr>
        <w:fldChar w:fldCharType="separate"/>
      </w:r>
      <w:r w:rsidR="00FF7468" w:rsidRPr="00FF7468">
        <w:t>1.</w:t>
      </w:r>
      <w:r w:rsidR="00FF7468" w:rsidRPr="00FF7468">
        <w:tab/>
        <w:t xml:space="preserve">Jeppson, D. W.;  Ballif, J. L.;  Yuan, W. W.; Chou, B. E. </w:t>
      </w:r>
      <w:r w:rsidR="00FF7468" w:rsidRPr="00FF7468">
        <w:rPr>
          <w:i/>
        </w:rPr>
        <w:t>Lithium literature review: lithium's properties and interactions</w:t>
      </w:r>
      <w:r w:rsidR="00FF7468" w:rsidRPr="00FF7468">
        <w:t xml:space="preserve">; HEDL-TME-78-15; TRN: 78-012421 United States 10.2172/6885395 TRN: 78-012421 Dep. NTIS, PC A06/MF A01. HNF English; ; Hanford </w:t>
      </w:r>
      <w:r w:rsidR="00FF7468" w:rsidRPr="00FF7468">
        <w:lastRenderedPageBreak/>
        <w:t>Engineering Development Lab., Richland, Wash. (USA): 1978; p Medium: ED; Size: Pages: 109.</w:t>
      </w:r>
    </w:p>
    <w:p w:rsidR="00FF7468" w:rsidRPr="00FF7468" w:rsidRDefault="00FF7468" w:rsidP="00FF7468">
      <w:pPr>
        <w:pStyle w:val="EndNoteBibliography"/>
        <w:spacing w:after="0"/>
      </w:pPr>
      <w:r w:rsidRPr="00FF7468">
        <w:t>2.</w:t>
      </w:r>
      <w:r w:rsidRPr="00FF7468">
        <w:tab/>
        <w:t xml:space="preserve">Rhein, R. A. </w:t>
      </w:r>
      <w:r w:rsidRPr="00FF7468">
        <w:rPr>
          <w:i/>
        </w:rPr>
        <w:t>Lithium Combustion: A Review</w:t>
      </w:r>
      <w:r w:rsidRPr="00FF7468">
        <w:t>; 1990.</w:t>
      </w:r>
    </w:p>
    <w:p w:rsidR="00FF7468" w:rsidRPr="00FF7468" w:rsidRDefault="00FF7468" w:rsidP="00FF7468">
      <w:pPr>
        <w:pStyle w:val="EndNoteBibliography"/>
        <w:spacing w:after="0"/>
      </w:pPr>
      <w:r w:rsidRPr="00FF7468">
        <w:t>3.</w:t>
      </w:r>
      <w:r w:rsidRPr="00FF7468">
        <w:tab/>
        <w:t xml:space="preserve">Schiemann, M.;  Bergthorson, J.;  Fischer, P.;  Scherer, V.;  Taroata, D.; Schmid, G., A review on lithium combustion. </w:t>
      </w:r>
      <w:r w:rsidRPr="00FF7468">
        <w:rPr>
          <w:i/>
        </w:rPr>
        <w:t xml:space="preserve">Applied Energy </w:t>
      </w:r>
      <w:r w:rsidRPr="00FF7468">
        <w:rPr>
          <w:b/>
        </w:rPr>
        <w:t>2016,</w:t>
      </w:r>
      <w:r w:rsidRPr="00FF7468">
        <w:t xml:space="preserve"> </w:t>
      </w:r>
      <w:r w:rsidRPr="00FF7468">
        <w:rPr>
          <w:i/>
        </w:rPr>
        <w:t>162</w:t>
      </w:r>
      <w:r w:rsidRPr="00FF7468">
        <w:t>, 948-965.</w:t>
      </w:r>
    </w:p>
    <w:p w:rsidR="00FF7468" w:rsidRPr="00FF7468" w:rsidRDefault="00FF7468" w:rsidP="00FF7468">
      <w:pPr>
        <w:pStyle w:val="EndNoteBibliography"/>
        <w:spacing w:after="0"/>
      </w:pPr>
      <w:r w:rsidRPr="00FF7468">
        <w:t>4.</w:t>
      </w:r>
      <w:r w:rsidRPr="00FF7468">
        <w:tab/>
        <w:t xml:space="preserve">Besson, J.; Muller, W., The reaction of nitrogen on lithium at ordinary temperatures and the role of water vapor in this reaction. </w:t>
      </w:r>
      <w:r w:rsidRPr="00FF7468">
        <w:rPr>
          <w:i/>
        </w:rPr>
        <w:t xml:space="preserve">Compt. Rend. </w:t>
      </w:r>
      <w:r w:rsidRPr="00FF7468">
        <w:rPr>
          <w:b/>
        </w:rPr>
        <w:t>1958,</w:t>
      </w:r>
      <w:r w:rsidRPr="00FF7468">
        <w:t xml:space="preserve"> </w:t>
      </w:r>
      <w:r w:rsidRPr="00FF7468">
        <w:rPr>
          <w:i/>
        </w:rPr>
        <w:t>247</w:t>
      </w:r>
      <w:r w:rsidRPr="00FF7468">
        <w:t>, 2370-2372.</w:t>
      </w:r>
    </w:p>
    <w:p w:rsidR="00FF7468" w:rsidRPr="00FF7468" w:rsidRDefault="00FF7468" w:rsidP="00FF7468">
      <w:pPr>
        <w:pStyle w:val="EndNoteBibliography"/>
        <w:spacing w:after="0"/>
      </w:pPr>
      <w:r w:rsidRPr="00FF7468">
        <w:t>5.</w:t>
      </w:r>
      <w:r w:rsidRPr="00FF7468">
        <w:tab/>
        <w:t xml:space="preserve">Schiemann, M.;  Fischer, P.;  Bergthorson, J.;  Schmid, G.; Taroata, D., Combustion of Lithium Particles in N2—Reaction Rates. </w:t>
      </w:r>
      <w:r w:rsidRPr="00FF7468">
        <w:rPr>
          <w:i/>
        </w:rPr>
        <w:t xml:space="preserve">Combustion Science and Technology </w:t>
      </w:r>
      <w:r w:rsidRPr="00FF7468">
        <w:rPr>
          <w:b/>
        </w:rPr>
        <w:t>2016,</w:t>
      </w:r>
      <w:r w:rsidRPr="00FF7468">
        <w:t xml:space="preserve"> </w:t>
      </w:r>
      <w:r w:rsidRPr="00FF7468">
        <w:rPr>
          <w:i/>
        </w:rPr>
        <w:t>189</w:t>
      </w:r>
      <w:r w:rsidRPr="00FF7468">
        <w:t xml:space="preserve"> (1), 169-186.</w:t>
      </w:r>
    </w:p>
    <w:p w:rsidR="00FF7468" w:rsidRPr="00FF7468" w:rsidRDefault="00FF7468" w:rsidP="00FF7468">
      <w:pPr>
        <w:pStyle w:val="EndNoteBibliography"/>
        <w:spacing w:after="0"/>
      </w:pPr>
      <w:r w:rsidRPr="00FF7468">
        <w:t>6.</w:t>
      </w:r>
      <w:r w:rsidRPr="00FF7468">
        <w:tab/>
        <w:t xml:space="preserve">Bahadori, A., </w:t>
      </w:r>
      <w:r w:rsidRPr="00FF7468">
        <w:rPr>
          <w:i/>
        </w:rPr>
        <w:t>Natural Gas Processing: Technology and Engineering Design</w:t>
      </w:r>
      <w:r w:rsidRPr="00FF7468">
        <w:t>. Elsevier Science: 2014.</w:t>
      </w:r>
    </w:p>
    <w:p w:rsidR="00FF7468" w:rsidRPr="00FF7468" w:rsidRDefault="00FF7468" w:rsidP="00FF7468">
      <w:pPr>
        <w:pStyle w:val="EndNoteBibliography"/>
        <w:spacing w:after="0"/>
      </w:pPr>
      <w:r w:rsidRPr="00FF7468">
        <w:t>7.</w:t>
      </w:r>
      <w:r w:rsidRPr="00FF7468">
        <w:tab/>
        <w:t xml:space="preserve">Xiong, L.;  Peng, N.;  Liu, L.; Gong, L., Helium extraction and nitrogen removal from LNG boil-off gas. </w:t>
      </w:r>
      <w:r w:rsidRPr="00FF7468">
        <w:rPr>
          <w:i/>
        </w:rPr>
        <w:t xml:space="preserve">IOP Conference Series: Materials Science and Engineering </w:t>
      </w:r>
      <w:r w:rsidRPr="00FF7468">
        <w:rPr>
          <w:b/>
        </w:rPr>
        <w:t>2017,</w:t>
      </w:r>
      <w:r w:rsidRPr="00FF7468">
        <w:t xml:space="preserve"> </w:t>
      </w:r>
      <w:r w:rsidRPr="00FF7468">
        <w:rPr>
          <w:i/>
        </w:rPr>
        <w:t>171</w:t>
      </w:r>
      <w:r w:rsidRPr="00FF7468">
        <w:t xml:space="preserve"> (1), 012003.</w:t>
      </w:r>
    </w:p>
    <w:p w:rsidR="00FF7468" w:rsidRPr="00FF7468" w:rsidRDefault="00FF7468" w:rsidP="00FF7468">
      <w:pPr>
        <w:pStyle w:val="EndNoteBibliography"/>
        <w:spacing w:after="0"/>
      </w:pPr>
      <w:r w:rsidRPr="00FF7468">
        <w:t>8.</w:t>
      </w:r>
      <w:r w:rsidRPr="00FF7468">
        <w:tab/>
        <w:t xml:space="preserve">Rufford, T. E.;  Smart, S.;  Watson, G. C. Y.;  Graham, B. F.;  Boxall, J.;  Diniz da Costa, J. C.; May, E. F., The removal of CO2 and N2 from natural gas: A review of conventional and emerging process technologies. </w:t>
      </w:r>
      <w:r w:rsidRPr="00FF7468">
        <w:rPr>
          <w:i/>
        </w:rPr>
        <w:t xml:space="preserve">Journal of Petroleum Science and Engineering </w:t>
      </w:r>
      <w:r w:rsidRPr="00FF7468">
        <w:rPr>
          <w:b/>
        </w:rPr>
        <w:t>2012,</w:t>
      </w:r>
      <w:r w:rsidRPr="00FF7468">
        <w:t xml:space="preserve"> </w:t>
      </w:r>
      <w:r w:rsidRPr="00FF7468">
        <w:rPr>
          <w:i/>
        </w:rPr>
        <w:t>94-95</w:t>
      </w:r>
      <w:r w:rsidRPr="00FF7468">
        <w:t>, 123-154.</w:t>
      </w:r>
    </w:p>
    <w:p w:rsidR="00FF7468" w:rsidRPr="00FF7468" w:rsidRDefault="00FF7468" w:rsidP="00FF7468">
      <w:pPr>
        <w:pStyle w:val="EndNoteBibliography"/>
        <w:spacing w:after="0"/>
      </w:pPr>
      <w:r w:rsidRPr="00FF7468">
        <w:t>9.</w:t>
      </w:r>
      <w:r w:rsidRPr="00FF7468">
        <w:tab/>
        <w:t xml:space="preserve">Olschewski, H. A.;  Troe, J.; Wagner, H. G., Studies of unimolecular reactions of triatomic molecules. </w:t>
      </w:r>
      <w:r w:rsidRPr="00FF7468">
        <w:rPr>
          <w:i/>
        </w:rPr>
        <w:t xml:space="preserve">Symposium (International) on Combustion </w:t>
      </w:r>
      <w:r w:rsidRPr="00FF7468">
        <w:rPr>
          <w:b/>
        </w:rPr>
        <w:t>1967,</w:t>
      </w:r>
      <w:r w:rsidRPr="00FF7468">
        <w:t xml:space="preserve"> </w:t>
      </w:r>
      <w:r w:rsidRPr="00FF7468">
        <w:rPr>
          <w:i/>
        </w:rPr>
        <w:t>11</w:t>
      </w:r>
      <w:r w:rsidRPr="00FF7468">
        <w:t xml:space="preserve"> (1), 155-161.</w:t>
      </w:r>
    </w:p>
    <w:p w:rsidR="00FF7468" w:rsidRPr="00FF7468" w:rsidRDefault="00FF7468" w:rsidP="00FF7468">
      <w:pPr>
        <w:pStyle w:val="EndNoteBibliography"/>
        <w:spacing w:after="0"/>
      </w:pPr>
      <w:r w:rsidRPr="00FF7468">
        <w:t>10.</w:t>
      </w:r>
      <w:r w:rsidRPr="00FF7468">
        <w:tab/>
        <w:t xml:space="preserve">Seenivasan, H.; Tiwari, A. K., Water dissociation on Ni(100) and Ni(111): Effect of surface temperature on reactivity. </w:t>
      </w:r>
      <w:r w:rsidRPr="00FF7468">
        <w:rPr>
          <w:i/>
        </w:rPr>
        <w:t xml:space="preserve">The Journal of Chemical Physics </w:t>
      </w:r>
      <w:r w:rsidRPr="00FF7468">
        <w:rPr>
          <w:b/>
        </w:rPr>
        <w:t>2013,</w:t>
      </w:r>
      <w:r w:rsidRPr="00FF7468">
        <w:t xml:space="preserve"> </w:t>
      </w:r>
      <w:r w:rsidRPr="00FF7468">
        <w:rPr>
          <w:i/>
        </w:rPr>
        <w:t>139</w:t>
      </w:r>
      <w:r w:rsidRPr="00FF7468">
        <w:t xml:space="preserve"> (17), 174707.</w:t>
      </w:r>
    </w:p>
    <w:p w:rsidR="00FF7468" w:rsidRPr="00FF7468" w:rsidRDefault="00FF7468" w:rsidP="00FF7468">
      <w:pPr>
        <w:pStyle w:val="EndNoteBibliography"/>
        <w:spacing w:after="0"/>
      </w:pPr>
      <w:r w:rsidRPr="00FF7468">
        <w:t>11.</w:t>
      </w:r>
      <w:r w:rsidRPr="00FF7468">
        <w:tab/>
        <w:t xml:space="preserve">Seenivasan, H.; Tiwari, A. K., Water adsorption and dissociation on Ni(110): How is it different from its close packed counterparts? </w:t>
      </w:r>
      <w:r w:rsidRPr="00FF7468">
        <w:rPr>
          <w:i/>
        </w:rPr>
        <w:t xml:space="preserve">The Journal of Chemical Physics </w:t>
      </w:r>
      <w:r w:rsidRPr="00FF7468">
        <w:rPr>
          <w:b/>
        </w:rPr>
        <w:t>2014,</w:t>
      </w:r>
      <w:r w:rsidRPr="00FF7468">
        <w:t xml:space="preserve"> </w:t>
      </w:r>
      <w:r w:rsidRPr="00FF7468">
        <w:rPr>
          <w:i/>
        </w:rPr>
        <w:t>140</w:t>
      </w:r>
      <w:r w:rsidRPr="00FF7468">
        <w:t xml:space="preserve"> (17), 174704.</w:t>
      </w:r>
    </w:p>
    <w:p w:rsidR="00FF7468" w:rsidRPr="00FF7468" w:rsidRDefault="00FF7468" w:rsidP="00FF7468">
      <w:pPr>
        <w:pStyle w:val="EndNoteBibliography"/>
        <w:spacing w:after="0"/>
      </w:pPr>
      <w:r w:rsidRPr="00FF7468">
        <w:t>12.</w:t>
      </w:r>
      <w:r w:rsidRPr="00FF7468">
        <w:tab/>
        <w:t xml:space="preserve">Mason, S. E.;  Iceman, C. R.;  Trainor, T. P.; Chaka, A. M., Molecular-level understanding of environmental interfaces using density functional theory modeling. </w:t>
      </w:r>
      <w:r w:rsidRPr="00FF7468">
        <w:rPr>
          <w:i/>
        </w:rPr>
        <w:t xml:space="preserve">Physics Procedia </w:t>
      </w:r>
      <w:r w:rsidRPr="00FF7468">
        <w:rPr>
          <w:b/>
        </w:rPr>
        <w:t>2010,</w:t>
      </w:r>
      <w:r w:rsidRPr="00FF7468">
        <w:t xml:space="preserve"> </w:t>
      </w:r>
      <w:r w:rsidRPr="00FF7468">
        <w:rPr>
          <w:i/>
        </w:rPr>
        <w:t>4</w:t>
      </w:r>
      <w:r w:rsidRPr="00FF7468">
        <w:t xml:space="preserve"> (Supplement C), 67-83.</w:t>
      </w:r>
    </w:p>
    <w:p w:rsidR="00FF7468" w:rsidRPr="00FF7468" w:rsidRDefault="00FF7468" w:rsidP="00FF7468">
      <w:pPr>
        <w:pStyle w:val="EndNoteBibliography"/>
        <w:spacing w:after="0"/>
      </w:pPr>
      <w:r w:rsidRPr="00FF7468">
        <w:t>13.</w:t>
      </w:r>
      <w:r w:rsidRPr="00FF7468">
        <w:tab/>
        <w:t xml:space="preserve">Wang, G.;  Tao, S.; Bu, X., A systematic theoretical study of water dissociation on clean and oxygen-preadsorbed transition metals. </w:t>
      </w:r>
      <w:r w:rsidRPr="00FF7468">
        <w:rPr>
          <w:i/>
        </w:rPr>
        <w:t xml:space="preserve">Journal of Catalysis </w:t>
      </w:r>
      <w:r w:rsidRPr="00FF7468">
        <w:rPr>
          <w:b/>
        </w:rPr>
        <w:t>2006,</w:t>
      </w:r>
      <w:r w:rsidRPr="00FF7468">
        <w:t xml:space="preserve"> </w:t>
      </w:r>
      <w:r w:rsidRPr="00FF7468">
        <w:rPr>
          <w:i/>
        </w:rPr>
        <w:t>244</w:t>
      </w:r>
      <w:r w:rsidRPr="00FF7468">
        <w:t xml:space="preserve"> (1), 10-16.</w:t>
      </w:r>
    </w:p>
    <w:p w:rsidR="00FF7468" w:rsidRPr="00FF7468" w:rsidRDefault="00FF7468" w:rsidP="00FF7468">
      <w:pPr>
        <w:pStyle w:val="EndNoteBibliography"/>
        <w:spacing w:after="0"/>
      </w:pPr>
      <w:r w:rsidRPr="00FF7468">
        <w:t>14.</w:t>
      </w:r>
      <w:r w:rsidRPr="00FF7468">
        <w:tab/>
        <w:t xml:space="preserve">Andersson, K.;  Ketteler, G.;  Bluhm, H.;  Yamamoto, S.;  Ogasawara, H.;  Pettersson, L. G.;  Salmeron, M.; Nilsson, A., Autocatalytic water dissociation on Cu(110) at near ambient conditions. </w:t>
      </w:r>
      <w:r w:rsidRPr="00FF7468">
        <w:rPr>
          <w:i/>
        </w:rPr>
        <w:t xml:space="preserve">J Am Chem Soc </w:t>
      </w:r>
      <w:r w:rsidRPr="00FF7468">
        <w:rPr>
          <w:b/>
        </w:rPr>
        <w:t>2008,</w:t>
      </w:r>
      <w:r w:rsidRPr="00FF7468">
        <w:t xml:space="preserve"> </w:t>
      </w:r>
      <w:r w:rsidRPr="00FF7468">
        <w:rPr>
          <w:i/>
        </w:rPr>
        <w:t>130</w:t>
      </w:r>
      <w:r w:rsidRPr="00FF7468">
        <w:t xml:space="preserve"> (9), 2793-7.</w:t>
      </w:r>
    </w:p>
    <w:p w:rsidR="00FF7468" w:rsidRPr="00FF7468" w:rsidRDefault="00FF7468" w:rsidP="00FF7468">
      <w:pPr>
        <w:pStyle w:val="EndNoteBibliography"/>
        <w:spacing w:after="0"/>
      </w:pPr>
      <w:r w:rsidRPr="00FF7468">
        <w:t>15.</w:t>
      </w:r>
      <w:r w:rsidRPr="00FF7468">
        <w:tab/>
        <w:t xml:space="preserve">Ma, F. F.;  Ma, S. H.;  Jiao, Z. Y.; Dai, X. Q., Adsorption and decomposition of H 2 O on cobalt surfaces: A DFT study. </w:t>
      </w:r>
      <w:r w:rsidRPr="00FF7468">
        <w:rPr>
          <w:i/>
        </w:rPr>
        <w:t xml:space="preserve">Applied Surface Science </w:t>
      </w:r>
      <w:r w:rsidRPr="00FF7468">
        <w:rPr>
          <w:b/>
        </w:rPr>
        <w:t>2016,</w:t>
      </w:r>
      <w:r w:rsidRPr="00FF7468">
        <w:t xml:space="preserve"> </w:t>
      </w:r>
      <w:r w:rsidRPr="00FF7468">
        <w:rPr>
          <w:i/>
        </w:rPr>
        <w:t>384</w:t>
      </w:r>
      <w:r w:rsidRPr="00FF7468">
        <w:t>, 10-17.</w:t>
      </w:r>
    </w:p>
    <w:p w:rsidR="00FF7468" w:rsidRPr="00FF7468" w:rsidRDefault="00FF7468" w:rsidP="00FF7468">
      <w:pPr>
        <w:pStyle w:val="EndNoteBibliography"/>
        <w:spacing w:after="0"/>
      </w:pPr>
      <w:r w:rsidRPr="00FF7468">
        <w:t>16.</w:t>
      </w:r>
      <w:r w:rsidRPr="00FF7468">
        <w:tab/>
        <w:t xml:space="preserve">Donadio, D.;  Ghiringhelli, L. M.; Delle Site, L., Autocatalytic and cooperatively stabilized dissociation of water on a stepped platinum surface. </w:t>
      </w:r>
      <w:r w:rsidRPr="00FF7468">
        <w:rPr>
          <w:i/>
        </w:rPr>
        <w:t xml:space="preserve">J Am Chem Soc </w:t>
      </w:r>
      <w:r w:rsidRPr="00FF7468">
        <w:rPr>
          <w:b/>
        </w:rPr>
        <w:t>2012,</w:t>
      </w:r>
      <w:r w:rsidRPr="00FF7468">
        <w:t xml:space="preserve"> </w:t>
      </w:r>
      <w:r w:rsidRPr="00FF7468">
        <w:rPr>
          <w:i/>
        </w:rPr>
        <w:t>134</w:t>
      </w:r>
      <w:r w:rsidRPr="00FF7468">
        <w:t xml:space="preserve"> (46), 19217-22.</w:t>
      </w:r>
    </w:p>
    <w:p w:rsidR="00FF7468" w:rsidRPr="00FF7468" w:rsidRDefault="00FF7468" w:rsidP="00FF7468">
      <w:pPr>
        <w:pStyle w:val="EndNoteBibliography"/>
        <w:spacing w:after="0"/>
      </w:pPr>
      <w:r w:rsidRPr="00FF7468">
        <w:lastRenderedPageBreak/>
        <w:t>17.</w:t>
      </w:r>
      <w:r w:rsidRPr="00FF7468">
        <w:tab/>
        <w:t xml:space="preserve">Phatak, A. A.;  Delgass, W. N.;  Ribeiro, F. H.; Schneider, W. F., Density Functional Theory Comparison of Water Dissociation Steps on Cu, Au, Ni, Pd, and Pt. </w:t>
      </w:r>
      <w:r w:rsidRPr="00FF7468">
        <w:rPr>
          <w:i/>
        </w:rPr>
        <w:t xml:space="preserve">The Journal of Physical Chemistry C </w:t>
      </w:r>
      <w:r w:rsidRPr="00FF7468">
        <w:rPr>
          <w:b/>
        </w:rPr>
        <w:t>2009,</w:t>
      </w:r>
      <w:r w:rsidRPr="00FF7468">
        <w:t xml:space="preserve"> </w:t>
      </w:r>
      <w:r w:rsidRPr="00FF7468">
        <w:rPr>
          <w:i/>
        </w:rPr>
        <w:t>113</w:t>
      </w:r>
      <w:r w:rsidRPr="00FF7468">
        <w:t xml:space="preserve"> (17), 7269-7276.</w:t>
      </w:r>
    </w:p>
    <w:p w:rsidR="00FF7468" w:rsidRPr="00FF7468" w:rsidRDefault="00FF7468" w:rsidP="00FF7468">
      <w:pPr>
        <w:pStyle w:val="EndNoteBibliography"/>
        <w:spacing w:after="0"/>
      </w:pPr>
      <w:r w:rsidRPr="00FF7468">
        <w:t>18.</w:t>
      </w:r>
      <w:r w:rsidRPr="00FF7468">
        <w:tab/>
        <w:t xml:space="preserve">Fajin, J. L.;  MN, D. S. C.; Gomes, J. R., Density functional theory study of the water dissociation on platinum surfaces: general trends. </w:t>
      </w:r>
      <w:r w:rsidRPr="00FF7468">
        <w:rPr>
          <w:i/>
        </w:rPr>
        <w:t xml:space="preserve">J Phys Chem A </w:t>
      </w:r>
      <w:r w:rsidRPr="00FF7468">
        <w:rPr>
          <w:b/>
        </w:rPr>
        <w:t>2014,</w:t>
      </w:r>
      <w:r w:rsidRPr="00FF7468">
        <w:t xml:space="preserve"> </w:t>
      </w:r>
      <w:r w:rsidRPr="00FF7468">
        <w:rPr>
          <w:i/>
        </w:rPr>
        <w:t>118</w:t>
      </w:r>
      <w:r w:rsidRPr="00FF7468">
        <w:t xml:space="preserve"> (31), 5832-40.</w:t>
      </w:r>
    </w:p>
    <w:p w:rsidR="00FF7468" w:rsidRPr="00FF7468" w:rsidRDefault="00FF7468" w:rsidP="00FF7468">
      <w:pPr>
        <w:pStyle w:val="EndNoteBibliography"/>
        <w:spacing w:after="0"/>
      </w:pPr>
      <w:r w:rsidRPr="00FF7468">
        <w:t>19.</w:t>
      </w:r>
      <w:r w:rsidRPr="00FF7468">
        <w:tab/>
        <w:t xml:space="preserve">Peköz, R.; Donadio, D., Dissociative Adsorption of Water at (211) Stepped Metallic Surfaces by First-Principles Simulations. </w:t>
      </w:r>
      <w:r w:rsidRPr="00FF7468">
        <w:rPr>
          <w:i/>
        </w:rPr>
        <w:t xml:space="preserve">The Journal of Physical Chemistry C </w:t>
      </w:r>
      <w:r w:rsidRPr="00FF7468">
        <w:rPr>
          <w:b/>
        </w:rPr>
        <w:t>2017,</w:t>
      </w:r>
      <w:r w:rsidRPr="00FF7468">
        <w:t xml:space="preserve"> </w:t>
      </w:r>
      <w:r w:rsidRPr="00FF7468">
        <w:rPr>
          <w:i/>
        </w:rPr>
        <w:t>121</w:t>
      </w:r>
      <w:r w:rsidRPr="00FF7468">
        <w:t xml:space="preserve"> (31), 16783-16791.</w:t>
      </w:r>
    </w:p>
    <w:p w:rsidR="00FF7468" w:rsidRPr="00FF7468" w:rsidRDefault="00FF7468" w:rsidP="00FF7468">
      <w:pPr>
        <w:pStyle w:val="EndNoteBibliography"/>
        <w:spacing w:after="0"/>
      </w:pPr>
      <w:r w:rsidRPr="00FF7468">
        <w:t>20.</w:t>
      </w:r>
      <w:r w:rsidRPr="00FF7468">
        <w:tab/>
        <w:t xml:space="preserve">Zeinalipour-Yazdi, C. D.; van Santen, R. A., Kinetic rates and linear free energy relationships for water dissociation on transition and noble metal dimers. </w:t>
      </w:r>
      <w:r w:rsidRPr="00FF7468">
        <w:rPr>
          <w:i/>
        </w:rPr>
        <w:t xml:space="preserve">J Phys Chem A </w:t>
      </w:r>
      <w:r w:rsidRPr="00FF7468">
        <w:rPr>
          <w:b/>
        </w:rPr>
        <w:t>2009,</w:t>
      </w:r>
      <w:r w:rsidRPr="00FF7468">
        <w:t xml:space="preserve"> </w:t>
      </w:r>
      <w:r w:rsidRPr="00FF7468">
        <w:rPr>
          <w:i/>
        </w:rPr>
        <w:t>113</w:t>
      </w:r>
      <w:r w:rsidRPr="00FF7468">
        <w:t xml:space="preserve"> (25), 6971-8.</w:t>
      </w:r>
    </w:p>
    <w:p w:rsidR="00FF7468" w:rsidRPr="00FF7468" w:rsidRDefault="00FF7468" w:rsidP="00FF7468">
      <w:pPr>
        <w:pStyle w:val="EndNoteBibliography"/>
        <w:spacing w:after="0"/>
      </w:pPr>
      <w:r w:rsidRPr="00FF7468">
        <w:t>21.</w:t>
      </w:r>
      <w:r w:rsidRPr="00FF7468">
        <w:tab/>
        <w:t xml:space="preserve">Williams, K. S.;  Rodriguez-Santiago, V.; Andzelm, J. W., Modeling reaction pathways for hydrogen evolution and water dissociation on magnesium. </w:t>
      </w:r>
      <w:r w:rsidRPr="00FF7468">
        <w:rPr>
          <w:i/>
        </w:rPr>
        <w:t xml:space="preserve">Electrochimica Acta </w:t>
      </w:r>
      <w:r w:rsidRPr="00FF7468">
        <w:rPr>
          <w:b/>
        </w:rPr>
        <w:t>2016,</w:t>
      </w:r>
      <w:r w:rsidRPr="00FF7468">
        <w:t xml:space="preserve"> </w:t>
      </w:r>
      <w:r w:rsidRPr="00FF7468">
        <w:rPr>
          <w:i/>
        </w:rPr>
        <w:t>210</w:t>
      </w:r>
      <w:r w:rsidRPr="00FF7468">
        <w:t>, 261-270.</w:t>
      </w:r>
    </w:p>
    <w:p w:rsidR="00FF7468" w:rsidRPr="00FF7468" w:rsidRDefault="00FF7468" w:rsidP="00FF7468">
      <w:pPr>
        <w:pStyle w:val="EndNoteBibliography"/>
        <w:spacing w:after="0"/>
      </w:pPr>
      <w:r w:rsidRPr="00FF7468">
        <w:t>22.</w:t>
      </w:r>
      <w:r w:rsidRPr="00FF7468">
        <w:tab/>
        <w:t xml:space="preserve">McBride, F.; Hodgson, A., Water and its partially dissociated fragments at metal surfaces. </w:t>
      </w:r>
      <w:r w:rsidRPr="00FF7468">
        <w:rPr>
          <w:i/>
        </w:rPr>
        <w:t xml:space="preserve">International Reviews in Physical Chemistry </w:t>
      </w:r>
      <w:r w:rsidRPr="00FF7468">
        <w:rPr>
          <w:b/>
        </w:rPr>
        <w:t>2017,</w:t>
      </w:r>
      <w:r w:rsidRPr="00FF7468">
        <w:t xml:space="preserve"> </w:t>
      </w:r>
      <w:r w:rsidRPr="00FF7468">
        <w:rPr>
          <w:i/>
        </w:rPr>
        <w:t>36</w:t>
      </w:r>
      <w:r w:rsidRPr="00FF7468">
        <w:t xml:space="preserve"> (1), 1-38.</w:t>
      </w:r>
    </w:p>
    <w:p w:rsidR="00FF7468" w:rsidRPr="00FF7468" w:rsidRDefault="00FF7468" w:rsidP="00FF7468">
      <w:pPr>
        <w:pStyle w:val="EndNoteBibliography"/>
        <w:spacing w:after="0"/>
      </w:pPr>
      <w:r w:rsidRPr="00FF7468">
        <w:t>23.</w:t>
      </w:r>
      <w:r w:rsidRPr="00FF7468">
        <w:tab/>
        <w:t xml:space="preserve">Fajín, J. L. C.;  Cordeiro, M. N. D. S.; Gomes, J. R. B., Water Dissociation on Bimetallic Surfaces: General Trends. </w:t>
      </w:r>
      <w:r w:rsidRPr="00FF7468">
        <w:rPr>
          <w:i/>
        </w:rPr>
        <w:t xml:space="preserve">The Journal of Physical Chemistry C </w:t>
      </w:r>
      <w:r w:rsidRPr="00FF7468">
        <w:rPr>
          <w:b/>
        </w:rPr>
        <w:t>2012,</w:t>
      </w:r>
      <w:r w:rsidRPr="00FF7468">
        <w:t xml:space="preserve"> </w:t>
      </w:r>
      <w:r w:rsidRPr="00FF7468">
        <w:rPr>
          <w:i/>
        </w:rPr>
        <w:t>116</w:t>
      </w:r>
      <w:r w:rsidRPr="00FF7468">
        <w:t xml:space="preserve"> (18), 10120-10128.</w:t>
      </w:r>
    </w:p>
    <w:p w:rsidR="00FF7468" w:rsidRPr="00FF7468" w:rsidRDefault="00FF7468" w:rsidP="00FF7468">
      <w:pPr>
        <w:pStyle w:val="EndNoteBibliography"/>
        <w:spacing w:after="0"/>
      </w:pPr>
      <w:r w:rsidRPr="00FF7468">
        <w:t>24.</w:t>
      </w:r>
      <w:r w:rsidRPr="00FF7468">
        <w:tab/>
        <w:t xml:space="preserve">Fajín, J. L. C.;  Cordeiro, M. N. D. S.; Gomes, J. R. B., Water dissociation on multimetallic catalysts. </w:t>
      </w:r>
      <w:r w:rsidRPr="00FF7468">
        <w:rPr>
          <w:i/>
        </w:rPr>
        <w:t xml:space="preserve">Applied Catalysis B: Environmental </w:t>
      </w:r>
      <w:r w:rsidRPr="00FF7468">
        <w:rPr>
          <w:b/>
        </w:rPr>
        <w:t>2017,</w:t>
      </w:r>
      <w:r w:rsidRPr="00FF7468">
        <w:t xml:space="preserve"> </w:t>
      </w:r>
      <w:r w:rsidRPr="00FF7468">
        <w:rPr>
          <w:i/>
        </w:rPr>
        <w:t>218</w:t>
      </w:r>
      <w:r w:rsidRPr="00FF7468">
        <w:t>, 199-207.</w:t>
      </w:r>
    </w:p>
    <w:p w:rsidR="00FF7468" w:rsidRPr="00FF7468" w:rsidRDefault="00FF7468" w:rsidP="00FF7468">
      <w:pPr>
        <w:pStyle w:val="EndNoteBibliography"/>
        <w:spacing w:after="0"/>
      </w:pPr>
      <w:r w:rsidRPr="00FF7468">
        <w:t>25.</w:t>
      </w:r>
      <w:r w:rsidRPr="00FF7468">
        <w:tab/>
        <w:t xml:space="preserve">Seenivasan, H.; Tiwari, A. K., Water dissociation on Ni(100) and Ni(111): effect of surface temperature on reactivity. </w:t>
      </w:r>
      <w:r w:rsidRPr="00FF7468">
        <w:rPr>
          <w:i/>
        </w:rPr>
        <w:t xml:space="preserve">J Chem Phys </w:t>
      </w:r>
      <w:r w:rsidRPr="00FF7468">
        <w:rPr>
          <w:b/>
        </w:rPr>
        <w:t>2013,</w:t>
      </w:r>
      <w:r w:rsidRPr="00FF7468">
        <w:t xml:space="preserve"> </w:t>
      </w:r>
      <w:r w:rsidRPr="00FF7468">
        <w:rPr>
          <w:i/>
        </w:rPr>
        <w:t>139</w:t>
      </w:r>
      <w:r w:rsidRPr="00FF7468">
        <w:t xml:space="preserve"> (17), 174707.</w:t>
      </w:r>
    </w:p>
    <w:p w:rsidR="00FF7468" w:rsidRPr="00FF7468" w:rsidRDefault="00FF7468" w:rsidP="00FF7468">
      <w:pPr>
        <w:pStyle w:val="EndNoteBibliography"/>
        <w:spacing w:after="0"/>
      </w:pPr>
      <w:r w:rsidRPr="00FF7468">
        <w:t>26.</w:t>
      </w:r>
      <w:r w:rsidRPr="00FF7468">
        <w:tab/>
        <w:t xml:space="preserve">Chen, L.;  Zhang, Q.;  Zhang, Y.;  Li, W. Z.;  Han, B.;  Zhou, C.;  Wu, J.;  Forrey, R. C.;  Garg, D.; Cheng, H., A first principles study of water dissociation on small copper clusters. </w:t>
      </w:r>
      <w:r w:rsidRPr="00FF7468">
        <w:rPr>
          <w:i/>
        </w:rPr>
        <w:t xml:space="preserve">Phys Chem Chem Phys </w:t>
      </w:r>
      <w:r w:rsidRPr="00FF7468">
        <w:rPr>
          <w:b/>
        </w:rPr>
        <w:t>2010,</w:t>
      </w:r>
      <w:r w:rsidRPr="00FF7468">
        <w:t xml:space="preserve"> </w:t>
      </w:r>
      <w:r w:rsidRPr="00FF7468">
        <w:rPr>
          <w:i/>
        </w:rPr>
        <w:t>12</w:t>
      </w:r>
      <w:r w:rsidRPr="00FF7468">
        <w:t xml:space="preserve"> (33), 9845-51.</w:t>
      </w:r>
    </w:p>
    <w:p w:rsidR="00FF7468" w:rsidRPr="00FF7468" w:rsidRDefault="00FF7468" w:rsidP="00FF7468">
      <w:pPr>
        <w:pStyle w:val="EndNoteBibliography"/>
        <w:spacing w:after="0"/>
      </w:pPr>
      <w:r w:rsidRPr="00FF7468">
        <w:t>27.</w:t>
      </w:r>
      <w:r w:rsidRPr="00FF7468">
        <w:tab/>
        <w:t xml:space="preserve">Coskuner, O.;  Jarvis, E. A.; Allison, T. C., Water dissociation in the presence of metal ions. </w:t>
      </w:r>
      <w:r w:rsidRPr="00FF7468">
        <w:rPr>
          <w:i/>
        </w:rPr>
        <w:t xml:space="preserve">Angew Chem Int Ed Engl </w:t>
      </w:r>
      <w:r w:rsidRPr="00FF7468">
        <w:rPr>
          <w:b/>
        </w:rPr>
        <w:t>2007,</w:t>
      </w:r>
      <w:r w:rsidRPr="00FF7468">
        <w:t xml:space="preserve"> </w:t>
      </w:r>
      <w:r w:rsidRPr="00FF7468">
        <w:rPr>
          <w:i/>
        </w:rPr>
        <w:t>46</w:t>
      </w:r>
      <w:r w:rsidRPr="00FF7468">
        <w:t xml:space="preserve"> (41), 7853-5.</w:t>
      </w:r>
    </w:p>
    <w:p w:rsidR="00FF7468" w:rsidRPr="00FF7468" w:rsidRDefault="00FF7468" w:rsidP="00FF7468">
      <w:pPr>
        <w:pStyle w:val="EndNoteBibliography"/>
        <w:spacing w:after="0"/>
      </w:pPr>
      <w:r w:rsidRPr="00FF7468">
        <w:t>28.</w:t>
      </w:r>
      <w:r w:rsidRPr="00FF7468">
        <w:tab/>
        <w:t xml:space="preserve">Guvelioglu, G. H.;  Ma, P.;  He, X.;  Forrey, R. C.; Cheng, H., Evolution of Small Copper Clusters and Dissociative Chemisorption of Hydrogen. </w:t>
      </w:r>
      <w:r w:rsidRPr="00FF7468">
        <w:rPr>
          <w:i/>
        </w:rPr>
        <w:t xml:space="preserve">Physical Review Letters </w:t>
      </w:r>
      <w:r w:rsidRPr="00FF7468">
        <w:rPr>
          <w:b/>
        </w:rPr>
        <w:t>2005,</w:t>
      </w:r>
      <w:r w:rsidRPr="00FF7468">
        <w:t xml:space="preserve"> </w:t>
      </w:r>
      <w:r w:rsidRPr="00FF7468">
        <w:rPr>
          <w:i/>
        </w:rPr>
        <w:t>94</w:t>
      </w:r>
      <w:r w:rsidRPr="00FF7468">
        <w:t xml:space="preserve"> (2), 026103.</w:t>
      </w:r>
    </w:p>
    <w:p w:rsidR="00FF7468" w:rsidRPr="00FF7468" w:rsidRDefault="00FF7468" w:rsidP="00FF7468">
      <w:pPr>
        <w:pStyle w:val="EndNoteBibliography"/>
        <w:spacing w:after="0"/>
      </w:pPr>
      <w:r w:rsidRPr="00FF7468">
        <w:t>29.</w:t>
      </w:r>
      <w:r w:rsidRPr="00FF7468">
        <w:tab/>
        <w:t xml:space="preserve">Poater, A.;  Duran, M.;  Jaque, P.;  Toro-Labbé, A.; Solà, M., Molecular Structure and Bonding of Copper Cluster Monocarbonyls CunCO (n = 1−9). </w:t>
      </w:r>
      <w:r w:rsidRPr="00FF7468">
        <w:rPr>
          <w:i/>
        </w:rPr>
        <w:t xml:space="preserve">The Journal of Physical Chemistry B </w:t>
      </w:r>
      <w:r w:rsidRPr="00FF7468">
        <w:rPr>
          <w:b/>
        </w:rPr>
        <w:t>2006,</w:t>
      </w:r>
      <w:r w:rsidRPr="00FF7468">
        <w:t xml:space="preserve"> </w:t>
      </w:r>
      <w:r w:rsidRPr="00FF7468">
        <w:rPr>
          <w:i/>
        </w:rPr>
        <w:t>110</w:t>
      </w:r>
      <w:r w:rsidRPr="00FF7468">
        <w:t xml:space="preserve"> (13), 6526-6536.</w:t>
      </w:r>
    </w:p>
    <w:p w:rsidR="00FF7468" w:rsidRPr="00FF7468" w:rsidRDefault="00FF7468" w:rsidP="00FF7468">
      <w:pPr>
        <w:pStyle w:val="EndNoteBibliography"/>
        <w:spacing w:after="0"/>
      </w:pPr>
      <w:r w:rsidRPr="00FF7468">
        <w:t>30.</w:t>
      </w:r>
      <w:r w:rsidRPr="00FF7468">
        <w:tab/>
        <w:t xml:space="preserve">Florez, E.;  Tiznado, W.;  Mondragón, F.; Fuentealba, P., Theoretical Study of the Interaction of Molecular Oxygen with Copper Clusters. </w:t>
      </w:r>
      <w:r w:rsidRPr="00FF7468">
        <w:rPr>
          <w:i/>
        </w:rPr>
        <w:t xml:space="preserve">The Journal of Physical Chemistry A </w:t>
      </w:r>
      <w:r w:rsidRPr="00FF7468">
        <w:rPr>
          <w:b/>
        </w:rPr>
        <w:t>2005,</w:t>
      </w:r>
      <w:r w:rsidRPr="00FF7468">
        <w:t xml:space="preserve"> </w:t>
      </w:r>
      <w:r w:rsidRPr="00FF7468">
        <w:rPr>
          <w:i/>
        </w:rPr>
        <w:t>109</w:t>
      </w:r>
      <w:r w:rsidRPr="00FF7468">
        <w:t xml:space="preserve"> (34), 7815-7821.</w:t>
      </w:r>
    </w:p>
    <w:p w:rsidR="00FF7468" w:rsidRPr="00FF7468" w:rsidRDefault="00FF7468" w:rsidP="00FF7468">
      <w:pPr>
        <w:pStyle w:val="EndNoteBibliography"/>
        <w:spacing w:after="0"/>
      </w:pPr>
      <w:r w:rsidRPr="00FF7468">
        <w:t>31.</w:t>
      </w:r>
      <w:r w:rsidRPr="00FF7468">
        <w:tab/>
        <w:t xml:space="preserve">Newsome, D. S., The Water-Gas Shift Reaction. </w:t>
      </w:r>
      <w:r w:rsidRPr="00FF7468">
        <w:rPr>
          <w:i/>
        </w:rPr>
        <w:t xml:space="preserve">Catalysis Reviews </w:t>
      </w:r>
      <w:r w:rsidRPr="00FF7468">
        <w:rPr>
          <w:b/>
        </w:rPr>
        <w:t>1980,</w:t>
      </w:r>
      <w:r w:rsidRPr="00FF7468">
        <w:t xml:space="preserve"> </w:t>
      </w:r>
      <w:r w:rsidRPr="00FF7468">
        <w:rPr>
          <w:i/>
        </w:rPr>
        <w:t>21</w:t>
      </w:r>
      <w:r w:rsidRPr="00FF7468">
        <w:t xml:space="preserve"> (2), 275-318.</w:t>
      </w:r>
    </w:p>
    <w:p w:rsidR="00FF7468" w:rsidRPr="00FF7468" w:rsidRDefault="00FF7468" w:rsidP="00FF7468">
      <w:pPr>
        <w:pStyle w:val="EndNoteBibliography"/>
        <w:spacing w:after="0"/>
      </w:pPr>
      <w:r w:rsidRPr="00FF7468">
        <w:t>32.</w:t>
      </w:r>
      <w:r w:rsidRPr="00FF7468">
        <w:tab/>
        <w:t xml:space="preserve">Rofer-DePoorter, C. K., A comprehensive mechanism for the Fischer-Tropsch synthesis. </w:t>
      </w:r>
      <w:r w:rsidRPr="00FF7468">
        <w:rPr>
          <w:i/>
        </w:rPr>
        <w:t xml:space="preserve">Chemical Reviews </w:t>
      </w:r>
      <w:r w:rsidRPr="00FF7468">
        <w:rPr>
          <w:b/>
        </w:rPr>
        <w:t>1981,</w:t>
      </w:r>
      <w:r w:rsidRPr="00FF7468">
        <w:t xml:space="preserve"> </w:t>
      </w:r>
      <w:r w:rsidRPr="00FF7468">
        <w:rPr>
          <w:i/>
        </w:rPr>
        <w:t>81</w:t>
      </w:r>
      <w:r w:rsidRPr="00FF7468">
        <w:t xml:space="preserve"> (5), 447-474.</w:t>
      </w:r>
    </w:p>
    <w:p w:rsidR="00FF7468" w:rsidRPr="00FF7468" w:rsidRDefault="00FF7468" w:rsidP="00FF7468">
      <w:pPr>
        <w:pStyle w:val="EndNoteBibliography"/>
        <w:spacing w:after="0"/>
      </w:pPr>
      <w:r w:rsidRPr="00FF7468">
        <w:lastRenderedPageBreak/>
        <w:t>33.</w:t>
      </w:r>
      <w:r w:rsidRPr="00FF7468">
        <w:tab/>
        <w:t xml:space="preserve">Zundel, G., Hydrogen Bonds with Large Proton Polarizability and Proton Transfer Processes in Electrochemistry and Biology. In </w:t>
      </w:r>
      <w:r w:rsidRPr="00FF7468">
        <w:rPr>
          <w:i/>
        </w:rPr>
        <w:t>Advances in Chemical Physics</w:t>
      </w:r>
      <w:r w:rsidRPr="00FF7468">
        <w:t>, John Wiley &amp; Sons, Inc.: 2007; pp 1-217.</w:t>
      </w:r>
    </w:p>
    <w:p w:rsidR="00FF7468" w:rsidRPr="00FF7468" w:rsidRDefault="00FF7468" w:rsidP="00FF7468">
      <w:pPr>
        <w:pStyle w:val="EndNoteBibliography"/>
        <w:spacing w:after="0"/>
      </w:pPr>
      <w:r w:rsidRPr="00FF7468">
        <w:t>34.</w:t>
      </w:r>
      <w:r w:rsidRPr="00FF7468">
        <w:tab/>
        <w:t xml:space="preserve">Zundel, G.; Metzger, H., Energiebänder der tunnelnden Überschuß-Protonen in flüssigen Säuren. Eine IR-spektroskopische Untersuchung der Natur der Gruppierungen H5O2+. In </w:t>
      </w:r>
      <w:r w:rsidRPr="00FF7468">
        <w:rPr>
          <w:i/>
        </w:rPr>
        <w:t>Zeitschrift für Physikalische Chemie</w:t>
      </w:r>
      <w:r w:rsidRPr="00FF7468">
        <w:t>, 1968; Vol. 58, p 225.</w:t>
      </w:r>
    </w:p>
    <w:p w:rsidR="00FF7468" w:rsidRPr="00FF7468" w:rsidRDefault="00FF7468" w:rsidP="00FF7468">
      <w:pPr>
        <w:pStyle w:val="EndNoteBibliography"/>
        <w:spacing w:after="0"/>
      </w:pPr>
      <w:r w:rsidRPr="00FF7468">
        <w:t>35.</w:t>
      </w:r>
      <w:r w:rsidRPr="00FF7468">
        <w:tab/>
        <w:t xml:space="preserve">Eigen, M., Protonenübertragung, Säure-Base-Katalyse und enzymatische Hydrolyse. Teil I: Elementarvorgänge. </w:t>
      </w:r>
      <w:r w:rsidRPr="00FF7468">
        <w:rPr>
          <w:i/>
        </w:rPr>
        <w:t xml:space="preserve">Angewandte Chemie </w:t>
      </w:r>
      <w:r w:rsidRPr="00FF7468">
        <w:rPr>
          <w:b/>
        </w:rPr>
        <w:t>1963,</w:t>
      </w:r>
      <w:r w:rsidRPr="00FF7468">
        <w:t xml:space="preserve"> </w:t>
      </w:r>
      <w:r w:rsidRPr="00FF7468">
        <w:rPr>
          <w:i/>
        </w:rPr>
        <w:t>75</w:t>
      </w:r>
      <w:r w:rsidRPr="00FF7468">
        <w:t xml:space="preserve"> (12), 489-508.</w:t>
      </w:r>
    </w:p>
    <w:p w:rsidR="00FF7468" w:rsidRPr="00FF7468" w:rsidRDefault="00FF7468" w:rsidP="00FF7468">
      <w:pPr>
        <w:pStyle w:val="EndNoteBibliography"/>
        <w:spacing w:after="0"/>
      </w:pPr>
      <w:r w:rsidRPr="00FF7468">
        <w:t>36.</w:t>
      </w:r>
      <w:r w:rsidRPr="00FF7468">
        <w:tab/>
      </w:r>
      <w:r w:rsidRPr="00FF7468">
        <w:rPr>
          <w:i/>
        </w:rPr>
        <w:t>Dassault Systemes Materials Studio Tutorials</w:t>
      </w:r>
      <w:r w:rsidRPr="00FF7468">
        <w:t>; BIOVIA Support: 5005 Wateridge Vista Drive, San Diego, CA 92121 USA, 2017.</w:t>
      </w:r>
    </w:p>
    <w:p w:rsidR="00FF7468" w:rsidRPr="00FF7468" w:rsidRDefault="00FF7468" w:rsidP="00FF7468">
      <w:pPr>
        <w:pStyle w:val="EndNoteBibliography"/>
        <w:spacing w:after="0"/>
      </w:pPr>
      <w:r w:rsidRPr="00FF7468">
        <w:t>37.</w:t>
      </w:r>
      <w:r w:rsidRPr="00FF7468">
        <w:tab/>
        <w:t xml:space="preserve">Dal Corso, A.;  Pasquarello, A.;  Baldereschi, A.; Car, R., Generalized-gradient approximations to density-functional theory: A comparative study for atoms and solids. </w:t>
      </w:r>
      <w:r w:rsidRPr="00FF7468">
        <w:rPr>
          <w:i/>
        </w:rPr>
        <w:t xml:space="preserve">Physical Review B </w:t>
      </w:r>
      <w:r w:rsidRPr="00FF7468">
        <w:rPr>
          <w:b/>
        </w:rPr>
        <w:t>1996,</w:t>
      </w:r>
      <w:r w:rsidRPr="00FF7468">
        <w:t xml:space="preserve"> </w:t>
      </w:r>
      <w:r w:rsidRPr="00FF7468">
        <w:rPr>
          <w:i/>
        </w:rPr>
        <w:t>53</w:t>
      </w:r>
      <w:r w:rsidRPr="00FF7468">
        <w:t xml:space="preserve"> (3), 1180-1185.</w:t>
      </w:r>
    </w:p>
    <w:p w:rsidR="00FF7468" w:rsidRPr="00FF7468" w:rsidRDefault="00FF7468" w:rsidP="00FF7468">
      <w:pPr>
        <w:pStyle w:val="EndNoteBibliography"/>
        <w:spacing w:after="0"/>
      </w:pPr>
      <w:r w:rsidRPr="00FF7468">
        <w:t>38.</w:t>
      </w:r>
      <w:r w:rsidRPr="00FF7468">
        <w:tab/>
        <w:t xml:space="preserve">Leavens, C. R., Effect of thermal smearing on the electron-phonon spectral function obtained by inversion of normal metal tunneling data. </w:t>
      </w:r>
      <w:r w:rsidRPr="00FF7468">
        <w:rPr>
          <w:i/>
        </w:rPr>
        <w:t xml:space="preserve">Solid State Communications </w:t>
      </w:r>
      <w:r w:rsidRPr="00FF7468">
        <w:rPr>
          <w:b/>
        </w:rPr>
        <w:t>1985,</w:t>
      </w:r>
      <w:r w:rsidRPr="00FF7468">
        <w:t xml:space="preserve"> </w:t>
      </w:r>
      <w:r w:rsidRPr="00FF7468">
        <w:rPr>
          <w:i/>
        </w:rPr>
        <w:t>54</w:t>
      </w:r>
      <w:r w:rsidRPr="00FF7468">
        <w:t xml:space="preserve"> (7), 625-628.</w:t>
      </w:r>
    </w:p>
    <w:p w:rsidR="00FF7468" w:rsidRPr="00FF7468" w:rsidRDefault="00FF7468" w:rsidP="00FF7468">
      <w:pPr>
        <w:pStyle w:val="EndNoteBibliography"/>
        <w:spacing w:after="0"/>
      </w:pPr>
      <w:r w:rsidRPr="00FF7468">
        <w:t>39.</w:t>
      </w:r>
      <w:r w:rsidRPr="00FF7468">
        <w:tab/>
        <w:t xml:space="preserve">Rabuck, A. D.; Scuseria, G. E., Improving self-consistent field convergence by varying occupation numbers. </w:t>
      </w:r>
      <w:r w:rsidRPr="00FF7468">
        <w:rPr>
          <w:i/>
        </w:rPr>
        <w:t xml:space="preserve">The Journal of Chemical Physics </w:t>
      </w:r>
      <w:r w:rsidRPr="00FF7468">
        <w:rPr>
          <w:b/>
        </w:rPr>
        <w:t>1999,</w:t>
      </w:r>
      <w:r w:rsidRPr="00FF7468">
        <w:t xml:space="preserve"> </w:t>
      </w:r>
      <w:r w:rsidRPr="00FF7468">
        <w:rPr>
          <w:i/>
        </w:rPr>
        <w:t>110</w:t>
      </w:r>
      <w:r w:rsidRPr="00FF7468">
        <w:t xml:space="preserve"> (2), 695-700.</w:t>
      </w:r>
    </w:p>
    <w:p w:rsidR="00FF7468" w:rsidRPr="00FF7468" w:rsidRDefault="00FF7468" w:rsidP="00FF7468">
      <w:pPr>
        <w:pStyle w:val="EndNoteBibliography"/>
        <w:spacing w:after="0"/>
      </w:pPr>
      <w:r w:rsidRPr="00FF7468">
        <w:t>40.</w:t>
      </w:r>
      <w:r w:rsidRPr="00FF7468">
        <w:tab/>
        <w:t xml:space="preserve">Wong, M. W., Vibrational frequency prediction using density functional theory. </w:t>
      </w:r>
      <w:r w:rsidRPr="00FF7468">
        <w:rPr>
          <w:i/>
        </w:rPr>
        <w:t xml:space="preserve">Chemical Physics Letters </w:t>
      </w:r>
      <w:r w:rsidRPr="00FF7468">
        <w:rPr>
          <w:b/>
        </w:rPr>
        <w:t>1996,</w:t>
      </w:r>
      <w:r w:rsidRPr="00FF7468">
        <w:t xml:space="preserve"> </w:t>
      </w:r>
      <w:r w:rsidRPr="00FF7468">
        <w:rPr>
          <w:i/>
        </w:rPr>
        <w:t>256</w:t>
      </w:r>
      <w:r w:rsidRPr="00FF7468">
        <w:t xml:space="preserve"> (4), 391-399.</w:t>
      </w:r>
    </w:p>
    <w:p w:rsidR="00FF7468" w:rsidRPr="00FF7468" w:rsidRDefault="00FF7468" w:rsidP="00FF7468">
      <w:pPr>
        <w:pStyle w:val="EndNoteBibliography"/>
        <w:spacing w:after="0"/>
      </w:pPr>
      <w:r w:rsidRPr="00FF7468">
        <w:t>41.</w:t>
      </w:r>
      <w:r w:rsidRPr="00FF7468">
        <w:tab/>
        <w:t xml:space="preserve">Quapp, W.; Heidrich, D., Analysis of the concept of minimum energy path on the potential energy surface of chemically reacting systems. </w:t>
      </w:r>
      <w:r w:rsidRPr="00FF7468">
        <w:rPr>
          <w:i/>
        </w:rPr>
        <w:t xml:space="preserve">Theoretica chimica acta </w:t>
      </w:r>
      <w:r w:rsidRPr="00FF7468">
        <w:rPr>
          <w:b/>
        </w:rPr>
        <w:t>1984,</w:t>
      </w:r>
      <w:r w:rsidRPr="00FF7468">
        <w:t xml:space="preserve"> </w:t>
      </w:r>
      <w:r w:rsidRPr="00FF7468">
        <w:rPr>
          <w:i/>
        </w:rPr>
        <w:t>66</w:t>
      </w:r>
      <w:r w:rsidRPr="00FF7468">
        <w:t xml:space="preserve"> (3), 245-260.</w:t>
      </w:r>
    </w:p>
    <w:p w:rsidR="00FF7468" w:rsidRPr="00FF7468" w:rsidRDefault="00FF7468" w:rsidP="00FF7468">
      <w:pPr>
        <w:pStyle w:val="EndNoteBibliography"/>
        <w:spacing w:after="0"/>
      </w:pPr>
      <w:r w:rsidRPr="00FF7468">
        <w:t>42.</w:t>
      </w:r>
      <w:r w:rsidRPr="00FF7468">
        <w:tab/>
        <w:t xml:space="preserve">Bohner, M. U.;  Zeman, J.;  Smiatek, J.;  Arnold, A.; Kästner, J., Nudged-elastic band used to find reaction coordinates based on the free energy. </w:t>
      </w:r>
      <w:r w:rsidRPr="00FF7468">
        <w:rPr>
          <w:i/>
        </w:rPr>
        <w:t xml:space="preserve">The Journal of Chemical Physics </w:t>
      </w:r>
      <w:r w:rsidRPr="00FF7468">
        <w:rPr>
          <w:b/>
        </w:rPr>
        <w:t>2014,</w:t>
      </w:r>
      <w:r w:rsidRPr="00FF7468">
        <w:t xml:space="preserve"> </w:t>
      </w:r>
      <w:r w:rsidRPr="00FF7468">
        <w:rPr>
          <w:i/>
        </w:rPr>
        <w:t>140</w:t>
      </w:r>
      <w:r w:rsidRPr="00FF7468">
        <w:t xml:space="preserve"> (7), 074109.</w:t>
      </w:r>
    </w:p>
    <w:p w:rsidR="00FF7468" w:rsidRPr="00FF7468" w:rsidRDefault="00FF7468" w:rsidP="00FF7468">
      <w:pPr>
        <w:pStyle w:val="EndNoteBibliography"/>
        <w:spacing w:after="0"/>
      </w:pPr>
      <w:r w:rsidRPr="00FF7468">
        <w:t>43.</w:t>
      </w:r>
      <w:r w:rsidRPr="00FF7468">
        <w:tab/>
        <w:t xml:space="preserve">Perdew, J. P.;  Chevary, J. A.;  Vosko, S. H.;  Jackson, K. A.;  Pederson, M. R.;  Singh, D. J.; Fiolhais, C., Atoms, molecules, solids, and surfaces: Applications of the generalized gradient approximation for exchange and correlation. </w:t>
      </w:r>
      <w:r w:rsidRPr="00FF7468">
        <w:rPr>
          <w:i/>
        </w:rPr>
        <w:t xml:space="preserve">Physical Review B </w:t>
      </w:r>
      <w:r w:rsidRPr="00FF7468">
        <w:rPr>
          <w:b/>
        </w:rPr>
        <w:t>1992,</w:t>
      </w:r>
      <w:r w:rsidRPr="00FF7468">
        <w:t xml:space="preserve"> </w:t>
      </w:r>
      <w:r w:rsidRPr="00FF7468">
        <w:rPr>
          <w:i/>
        </w:rPr>
        <w:t>46</w:t>
      </w:r>
      <w:r w:rsidRPr="00FF7468">
        <w:t xml:space="preserve"> (11), 6671-6687.</w:t>
      </w:r>
    </w:p>
    <w:p w:rsidR="00FF7468" w:rsidRPr="00FF7468" w:rsidRDefault="00FF7468" w:rsidP="00FF7468">
      <w:pPr>
        <w:pStyle w:val="EndNoteBibliography"/>
        <w:spacing w:after="0"/>
      </w:pPr>
      <w:r w:rsidRPr="00FF7468">
        <w:t>44.</w:t>
      </w:r>
      <w:r w:rsidRPr="00FF7468">
        <w:tab/>
        <w:t xml:space="preserve">Klamt, A., </w:t>
      </w:r>
      <w:r w:rsidRPr="00FF7468">
        <w:rPr>
          <w:i/>
        </w:rPr>
        <w:t>COSMO-RS From Quantum Chemistry to Fluid Phase Thermodynamics and Drug Design</w:t>
      </w:r>
      <w:r w:rsidRPr="00FF7468">
        <w:t>. Elsevier 2005.</w:t>
      </w:r>
    </w:p>
    <w:p w:rsidR="00FF7468" w:rsidRPr="00FF7468" w:rsidRDefault="00FF7468" w:rsidP="00FF7468">
      <w:pPr>
        <w:pStyle w:val="EndNoteBibliography"/>
        <w:spacing w:after="0"/>
      </w:pPr>
      <w:r w:rsidRPr="00FF7468">
        <w:t>45.</w:t>
      </w:r>
      <w:r w:rsidRPr="00FF7468">
        <w:tab/>
        <w:t xml:space="preserve">Frenkel, D.; Smit, B., Chapter 5 - Monte Carlo Simulations in Various Ensembles. In </w:t>
      </w:r>
      <w:r w:rsidRPr="00FF7468">
        <w:rPr>
          <w:i/>
        </w:rPr>
        <w:t>Understanding Molecular Simulation (Second Edition)</w:t>
      </w:r>
      <w:r w:rsidRPr="00FF7468">
        <w:t>, Academic Press: San Diego, 2002; pp 111-137.</w:t>
      </w:r>
    </w:p>
    <w:p w:rsidR="00FF7468" w:rsidRPr="00FF7468" w:rsidRDefault="00FF7468" w:rsidP="00FF7468">
      <w:pPr>
        <w:pStyle w:val="EndNoteBibliography"/>
        <w:spacing w:after="0"/>
      </w:pPr>
      <w:r w:rsidRPr="00FF7468">
        <w:t>46.</w:t>
      </w:r>
      <w:r w:rsidRPr="00FF7468">
        <w:tab/>
        <w:t xml:space="preserve">Kirkpatrick, S.;  Gelatt, C. D.; Vecchi, M. P., Optimization by Simulated Annealing. </w:t>
      </w:r>
      <w:r w:rsidRPr="00FF7468">
        <w:rPr>
          <w:i/>
        </w:rPr>
        <w:t xml:space="preserve">Science </w:t>
      </w:r>
      <w:r w:rsidRPr="00FF7468">
        <w:rPr>
          <w:b/>
        </w:rPr>
        <w:t>1983,</w:t>
      </w:r>
      <w:r w:rsidRPr="00FF7468">
        <w:t xml:space="preserve"> </w:t>
      </w:r>
      <w:r w:rsidRPr="00FF7468">
        <w:rPr>
          <w:i/>
        </w:rPr>
        <w:t>220</w:t>
      </w:r>
      <w:r w:rsidRPr="00FF7468">
        <w:t xml:space="preserve"> (4598), 671.</w:t>
      </w:r>
    </w:p>
    <w:p w:rsidR="00FF7468" w:rsidRPr="00FF7468" w:rsidRDefault="00FF7468" w:rsidP="00FF7468">
      <w:pPr>
        <w:pStyle w:val="EndNoteBibliography"/>
        <w:spacing w:after="0"/>
      </w:pPr>
      <w:r w:rsidRPr="00FF7468">
        <w:t>47.</w:t>
      </w:r>
      <w:r w:rsidRPr="00FF7468">
        <w:tab/>
        <w:t xml:space="preserve">Atkins, P.; de Paula, J., </w:t>
      </w:r>
      <w:r w:rsidRPr="00FF7468">
        <w:rPr>
          <w:i/>
        </w:rPr>
        <w:t>Atkins' Physical Chemistry</w:t>
      </w:r>
      <w:r w:rsidRPr="00FF7468">
        <w:t>. OUP Oxford: 2010.</w:t>
      </w:r>
    </w:p>
    <w:p w:rsidR="00FF7468" w:rsidRPr="00FF7468" w:rsidRDefault="00FF7468" w:rsidP="00FF7468">
      <w:pPr>
        <w:pStyle w:val="EndNoteBibliography"/>
        <w:spacing w:after="0"/>
      </w:pPr>
      <w:r w:rsidRPr="00FF7468">
        <w:lastRenderedPageBreak/>
        <w:t>48.</w:t>
      </w:r>
      <w:r w:rsidRPr="00FF7468">
        <w:tab/>
        <w:t xml:space="preserve">Nakamura, J.;  Campbell, J. M.; Campbell, C. T., Kinetics and mechanism of the water-gas shift reaction catalysed by the clean and Cs-promoted Cu(110) surface: a comparison with Cu(111). </w:t>
      </w:r>
      <w:r w:rsidRPr="00FF7468">
        <w:rPr>
          <w:i/>
        </w:rPr>
        <w:t xml:space="preserve">Journal of the Chemical Society, Faraday Transactions </w:t>
      </w:r>
      <w:r w:rsidRPr="00FF7468">
        <w:rPr>
          <w:b/>
        </w:rPr>
        <w:t>1990,</w:t>
      </w:r>
      <w:r w:rsidRPr="00FF7468">
        <w:t xml:space="preserve"> </w:t>
      </w:r>
      <w:r w:rsidRPr="00FF7468">
        <w:rPr>
          <w:i/>
        </w:rPr>
        <w:t>86</w:t>
      </w:r>
      <w:r w:rsidRPr="00FF7468">
        <w:t xml:space="preserve"> (15), 2725-2734.</w:t>
      </w:r>
    </w:p>
    <w:p w:rsidR="00FF7468" w:rsidRPr="00FF7468" w:rsidRDefault="00FF7468" w:rsidP="00FF7468">
      <w:pPr>
        <w:pStyle w:val="EndNoteBibliography"/>
        <w:spacing w:after="0"/>
      </w:pPr>
      <w:r w:rsidRPr="00FF7468">
        <w:t>49.</w:t>
      </w:r>
      <w:r w:rsidRPr="00FF7468">
        <w:tab/>
        <w:t xml:space="preserve">Hodgson, A.; Haq, S., Water adsorption and the wetting of metal surfaces. </w:t>
      </w:r>
      <w:r w:rsidRPr="00FF7468">
        <w:rPr>
          <w:i/>
        </w:rPr>
        <w:t xml:space="preserve">Surface Science Reports </w:t>
      </w:r>
      <w:r w:rsidRPr="00FF7468">
        <w:rPr>
          <w:b/>
        </w:rPr>
        <w:t>2009,</w:t>
      </w:r>
      <w:r w:rsidRPr="00FF7468">
        <w:t xml:space="preserve"> </w:t>
      </w:r>
      <w:r w:rsidRPr="00FF7468">
        <w:rPr>
          <w:i/>
        </w:rPr>
        <w:t>64</w:t>
      </w:r>
      <w:r w:rsidRPr="00FF7468">
        <w:t xml:space="preserve"> (9), 381-451.</w:t>
      </w:r>
    </w:p>
    <w:p w:rsidR="00FF7468" w:rsidRPr="00FF7468" w:rsidRDefault="00FF7468" w:rsidP="00FF7468">
      <w:pPr>
        <w:pStyle w:val="EndNoteBibliography"/>
        <w:spacing w:after="0"/>
      </w:pPr>
      <w:r w:rsidRPr="00FF7468">
        <w:t>50.</w:t>
      </w:r>
      <w:r w:rsidRPr="00FF7468">
        <w:tab/>
        <w:t xml:space="preserve">Revilla-Lopez, G.; Lopez, N., A unified study for water adsorption on metals: meaningful models from structural motifs. </w:t>
      </w:r>
      <w:r w:rsidRPr="00FF7468">
        <w:rPr>
          <w:i/>
        </w:rPr>
        <w:t xml:space="preserve">Physical Chemistry Chemical Physics </w:t>
      </w:r>
      <w:r w:rsidRPr="00FF7468">
        <w:rPr>
          <w:b/>
        </w:rPr>
        <w:t>2014,</w:t>
      </w:r>
      <w:r w:rsidRPr="00FF7468">
        <w:t xml:space="preserve"> </w:t>
      </w:r>
      <w:r w:rsidRPr="00FF7468">
        <w:rPr>
          <w:i/>
        </w:rPr>
        <w:t>16</w:t>
      </w:r>
      <w:r w:rsidRPr="00FF7468">
        <w:t xml:space="preserve"> (35), 18933-18940.</w:t>
      </w:r>
    </w:p>
    <w:p w:rsidR="00FF7468" w:rsidRPr="00FF7468" w:rsidRDefault="00FF7468" w:rsidP="00FF7468">
      <w:pPr>
        <w:pStyle w:val="EndNoteBibliography"/>
        <w:spacing w:after="0"/>
      </w:pPr>
      <w:r w:rsidRPr="00FF7468">
        <w:t>51.</w:t>
      </w:r>
      <w:r w:rsidRPr="00FF7468">
        <w:tab/>
        <w:t xml:space="preserve">Javier, C.;  David, L. D.;  Zongyuan, L.;  Tomáš, D.;  Jaime, E.;  D., S. S.;  J., C. E.;  Vladimir, M.;  A., R. J.; Verónica, G. P. M., In Situ and Theoretical Studies for the Dissociation of Water on an Active Ni/CeO2 Catalyst: Importance of Strong Metal–Support Interactions for the Cleavage of O–H Bonds. </w:t>
      </w:r>
      <w:r w:rsidRPr="00FF7468">
        <w:rPr>
          <w:i/>
        </w:rPr>
        <w:t xml:space="preserve">Angewandte Chemie International Edition </w:t>
      </w:r>
      <w:r w:rsidRPr="00FF7468">
        <w:rPr>
          <w:b/>
        </w:rPr>
        <w:t>2015,</w:t>
      </w:r>
      <w:r w:rsidRPr="00FF7468">
        <w:t xml:space="preserve"> </w:t>
      </w:r>
      <w:r w:rsidRPr="00FF7468">
        <w:rPr>
          <w:i/>
        </w:rPr>
        <w:t>54</w:t>
      </w:r>
      <w:r w:rsidRPr="00FF7468">
        <w:t xml:space="preserve"> (13), 3917-3921.</w:t>
      </w:r>
    </w:p>
    <w:p w:rsidR="00FF7468" w:rsidRPr="00FF7468" w:rsidRDefault="00FF7468" w:rsidP="00FF7468">
      <w:pPr>
        <w:pStyle w:val="EndNoteBibliography"/>
        <w:spacing w:after="0"/>
      </w:pPr>
      <w:r w:rsidRPr="00FF7468">
        <w:t>52.</w:t>
      </w:r>
      <w:r w:rsidRPr="00FF7468">
        <w:tab/>
        <w:t xml:space="preserve">Mohsenzadeh, A.;  Bolton, K.; Richards, T., DFT study of the adsorption and dissociation of water on Ni(111), Ni(110) and Ni(100) surfaces. </w:t>
      </w:r>
      <w:r w:rsidRPr="00FF7468">
        <w:rPr>
          <w:i/>
        </w:rPr>
        <w:t xml:space="preserve">Surface Science </w:t>
      </w:r>
      <w:r w:rsidRPr="00FF7468">
        <w:rPr>
          <w:b/>
        </w:rPr>
        <w:t>2014,</w:t>
      </w:r>
      <w:r w:rsidRPr="00FF7468">
        <w:t xml:space="preserve"> </w:t>
      </w:r>
      <w:r w:rsidRPr="00FF7468">
        <w:rPr>
          <w:i/>
        </w:rPr>
        <w:t>627</w:t>
      </w:r>
      <w:r w:rsidRPr="00FF7468">
        <w:t>, 1-10.</w:t>
      </w:r>
    </w:p>
    <w:p w:rsidR="00FF7468" w:rsidRPr="00FF7468" w:rsidRDefault="00FF7468" w:rsidP="00FF7468">
      <w:pPr>
        <w:pStyle w:val="EndNoteBibliography"/>
        <w:spacing w:after="0"/>
      </w:pPr>
      <w:r w:rsidRPr="00FF7468">
        <w:t>53.</w:t>
      </w:r>
      <w:r w:rsidRPr="00FF7468">
        <w:tab/>
        <w:t xml:space="preserve">Seenivasan, H.;  Jackson, B.; Tiwari, A. K., Water dissociation on Ni(100), Ni(110), and Ni(111) surfaces: Reaction path approach to mode selectivity. </w:t>
      </w:r>
      <w:r w:rsidRPr="00FF7468">
        <w:rPr>
          <w:i/>
        </w:rPr>
        <w:t xml:space="preserve">The Journal of Chemical Physics </w:t>
      </w:r>
      <w:r w:rsidRPr="00FF7468">
        <w:rPr>
          <w:b/>
        </w:rPr>
        <w:t>2017,</w:t>
      </w:r>
      <w:r w:rsidRPr="00FF7468">
        <w:t xml:space="preserve"> </w:t>
      </w:r>
      <w:r w:rsidRPr="00FF7468">
        <w:rPr>
          <w:i/>
        </w:rPr>
        <w:t>146</w:t>
      </w:r>
      <w:r w:rsidRPr="00FF7468">
        <w:t xml:space="preserve"> (7), 074705.</w:t>
      </w:r>
    </w:p>
    <w:p w:rsidR="00FF7468" w:rsidRPr="00FF7468" w:rsidRDefault="00FF7468" w:rsidP="00FF7468">
      <w:pPr>
        <w:pStyle w:val="EndNoteBibliography"/>
        <w:spacing w:after="0"/>
      </w:pPr>
      <w:r w:rsidRPr="00FF7468">
        <w:t>54.</w:t>
      </w:r>
      <w:r w:rsidRPr="00FF7468">
        <w:tab/>
        <w:t xml:space="preserve">Ghosh, S.;  Hariharan, S.; Tiwari, A. K., Water Adsorption and Dissociation on Copper/Nickel Bimetallic Surface Alloys: Effect of Surface Temperature on Reactivity. </w:t>
      </w:r>
      <w:r w:rsidRPr="00FF7468">
        <w:rPr>
          <w:i/>
        </w:rPr>
        <w:t xml:space="preserve">The Journal of Physical Chemistry C </w:t>
      </w:r>
      <w:r w:rsidRPr="00FF7468">
        <w:rPr>
          <w:b/>
        </w:rPr>
        <w:t>2017,</w:t>
      </w:r>
      <w:r w:rsidRPr="00FF7468">
        <w:t xml:space="preserve"> </w:t>
      </w:r>
      <w:r w:rsidRPr="00FF7468">
        <w:rPr>
          <w:i/>
        </w:rPr>
        <w:t>121</w:t>
      </w:r>
      <w:r w:rsidRPr="00FF7468">
        <w:t xml:space="preserve"> (30), 16351-16365.</w:t>
      </w:r>
    </w:p>
    <w:p w:rsidR="00FF7468" w:rsidRPr="00FF7468" w:rsidRDefault="00FF7468" w:rsidP="00FF7468">
      <w:pPr>
        <w:pStyle w:val="EndNoteBibliography"/>
        <w:spacing w:after="0"/>
      </w:pPr>
      <w:r w:rsidRPr="00FF7468">
        <w:t>55.</w:t>
      </w:r>
      <w:r w:rsidRPr="00FF7468">
        <w:tab/>
        <w:t xml:space="preserve">Nave, S.;  Tiwari, A. K.; Jackson, B., Dissociative Chemisorption of Methane on Ni and Pt Surfaces: Mode-Specific Chemistry and the Effects of Lattice Motion. </w:t>
      </w:r>
      <w:r w:rsidRPr="00FF7468">
        <w:rPr>
          <w:i/>
        </w:rPr>
        <w:t xml:space="preserve">The Journal of Physical Chemistry A </w:t>
      </w:r>
      <w:r w:rsidRPr="00FF7468">
        <w:rPr>
          <w:b/>
        </w:rPr>
        <w:t>2014,</w:t>
      </w:r>
      <w:r w:rsidRPr="00FF7468">
        <w:t xml:space="preserve"> </w:t>
      </w:r>
      <w:r w:rsidRPr="00FF7468">
        <w:rPr>
          <w:i/>
        </w:rPr>
        <w:t>118</w:t>
      </w:r>
      <w:r w:rsidRPr="00FF7468">
        <w:t xml:space="preserve"> (41), 9615-9631.</w:t>
      </w:r>
    </w:p>
    <w:p w:rsidR="00FF7468" w:rsidRPr="00FF7468" w:rsidRDefault="00FF7468" w:rsidP="00FF7468">
      <w:pPr>
        <w:pStyle w:val="EndNoteBibliography"/>
        <w:spacing w:after="0"/>
      </w:pPr>
      <w:r w:rsidRPr="00FF7468">
        <w:t>56.</w:t>
      </w:r>
      <w:r w:rsidRPr="00FF7468">
        <w:tab/>
        <w:t xml:space="preserve">Andersson, K.;  Gómez, A.;  Glover, C.;  Nordlund, D.;  Öström, H.;  Schiros, T.;  Takahashi, O.;  Ogasawara, H.;  Pettersson, L. G. M.; Nilsson, A., Molecularly intact and dissociative adsorption of water on clean Cu(110): A comparison with the water/Ru(001) system. </w:t>
      </w:r>
      <w:r w:rsidRPr="00FF7468">
        <w:rPr>
          <w:i/>
        </w:rPr>
        <w:t xml:space="preserve">Surface Science </w:t>
      </w:r>
      <w:r w:rsidRPr="00FF7468">
        <w:rPr>
          <w:b/>
        </w:rPr>
        <w:t>2005,</w:t>
      </w:r>
      <w:r w:rsidRPr="00FF7468">
        <w:t xml:space="preserve"> </w:t>
      </w:r>
      <w:r w:rsidRPr="00FF7468">
        <w:rPr>
          <w:i/>
        </w:rPr>
        <w:t>585</w:t>
      </w:r>
      <w:r w:rsidRPr="00FF7468">
        <w:t xml:space="preserve"> (3), L183-L189.</w:t>
      </w:r>
    </w:p>
    <w:p w:rsidR="00FF7468" w:rsidRPr="00FF7468" w:rsidRDefault="00FF7468" w:rsidP="00FF7468">
      <w:pPr>
        <w:pStyle w:val="EndNoteBibliography"/>
        <w:spacing w:after="0"/>
      </w:pPr>
      <w:r w:rsidRPr="00FF7468">
        <w:t>57.</w:t>
      </w:r>
      <w:r w:rsidRPr="00FF7468">
        <w:tab/>
        <w:t xml:space="preserve">Spitzer, A.; Lüth, H., An XPS study of the water adsorption on Cu(110). </w:t>
      </w:r>
      <w:r w:rsidRPr="00FF7468">
        <w:rPr>
          <w:i/>
        </w:rPr>
        <w:t xml:space="preserve">Surface Science </w:t>
      </w:r>
      <w:r w:rsidRPr="00FF7468">
        <w:rPr>
          <w:b/>
        </w:rPr>
        <w:t>1985,</w:t>
      </w:r>
      <w:r w:rsidRPr="00FF7468">
        <w:t xml:space="preserve"> </w:t>
      </w:r>
      <w:r w:rsidRPr="00FF7468">
        <w:rPr>
          <w:i/>
        </w:rPr>
        <w:t>160</w:t>
      </w:r>
      <w:r w:rsidRPr="00FF7468">
        <w:t xml:space="preserve"> (2), 353-361.</w:t>
      </w:r>
    </w:p>
    <w:p w:rsidR="00FF7468" w:rsidRPr="00FF7468" w:rsidRDefault="00FF7468" w:rsidP="00FF7468">
      <w:pPr>
        <w:pStyle w:val="EndNoteBibliography"/>
        <w:spacing w:after="0"/>
      </w:pPr>
      <w:r w:rsidRPr="00FF7468">
        <w:t>58.</w:t>
      </w:r>
      <w:r w:rsidRPr="00FF7468">
        <w:tab/>
        <w:t xml:space="preserve">Ammon, C.;  Bayer, A.;  Steinrück, H. P.; Held, G., Low-temperature partial dissociation of water on Cu(110). </w:t>
      </w:r>
      <w:r w:rsidRPr="00FF7468">
        <w:rPr>
          <w:i/>
        </w:rPr>
        <w:t xml:space="preserve">Chemical Physics Letters </w:t>
      </w:r>
      <w:r w:rsidRPr="00FF7468">
        <w:rPr>
          <w:b/>
        </w:rPr>
        <w:t>2003,</w:t>
      </w:r>
      <w:r w:rsidRPr="00FF7468">
        <w:t xml:space="preserve"> </w:t>
      </w:r>
      <w:r w:rsidRPr="00FF7468">
        <w:rPr>
          <w:i/>
        </w:rPr>
        <w:t>377</w:t>
      </w:r>
      <w:r w:rsidRPr="00FF7468">
        <w:t xml:space="preserve"> (1), 163-169.</w:t>
      </w:r>
    </w:p>
    <w:p w:rsidR="00FF7468" w:rsidRPr="00FF7468" w:rsidRDefault="00FF7468" w:rsidP="00FF7468">
      <w:pPr>
        <w:pStyle w:val="EndNoteBibliography"/>
        <w:spacing w:after="0"/>
      </w:pPr>
      <w:r w:rsidRPr="00FF7468">
        <w:t>59.</w:t>
      </w:r>
      <w:r w:rsidRPr="00FF7468">
        <w:tab/>
        <w:t xml:space="preserve">Clendening, W. D.;  Rodriguez, J. A.;  Campbell, J. M.; Campbell, C. T., The chemisorption and coadsorption of water and oxygen on Cs-dosed Cu(110). </w:t>
      </w:r>
      <w:r w:rsidRPr="00FF7468">
        <w:rPr>
          <w:i/>
        </w:rPr>
        <w:t xml:space="preserve">Surface Science </w:t>
      </w:r>
      <w:r w:rsidRPr="00FF7468">
        <w:rPr>
          <w:b/>
        </w:rPr>
        <w:t>1989,</w:t>
      </w:r>
      <w:r w:rsidRPr="00FF7468">
        <w:t xml:space="preserve"> </w:t>
      </w:r>
      <w:r w:rsidRPr="00FF7468">
        <w:rPr>
          <w:i/>
        </w:rPr>
        <w:t>216</w:t>
      </w:r>
      <w:r w:rsidRPr="00FF7468">
        <w:t xml:space="preserve"> (3), 429-461.</w:t>
      </w:r>
    </w:p>
    <w:p w:rsidR="00FF7468" w:rsidRPr="00FF7468" w:rsidRDefault="00FF7468" w:rsidP="00FF7468">
      <w:pPr>
        <w:pStyle w:val="EndNoteBibliography"/>
        <w:spacing w:after="0"/>
      </w:pPr>
      <w:r w:rsidRPr="00FF7468">
        <w:t>60.</w:t>
      </w:r>
      <w:r w:rsidRPr="00FF7468">
        <w:tab/>
        <w:t xml:space="preserve">Andersson, K.;  Ketteler, G.;  Bluhm, H.;  Yamamoto, S.;  Ogasawara, H.;  Pettersson, L. G. M.;  Salmeron, M.; Nilsson, A., Bridging the Pressure Gap in Water and Hydroxyl Chemistry on Metal Surfaces:  The Cu(110) Case. </w:t>
      </w:r>
      <w:r w:rsidRPr="00FF7468">
        <w:rPr>
          <w:i/>
        </w:rPr>
        <w:t xml:space="preserve">The Journal of Physical Chemistry C </w:t>
      </w:r>
      <w:r w:rsidRPr="00FF7468">
        <w:rPr>
          <w:b/>
        </w:rPr>
        <w:t>2007,</w:t>
      </w:r>
      <w:r w:rsidRPr="00FF7468">
        <w:t xml:space="preserve"> </w:t>
      </w:r>
      <w:r w:rsidRPr="00FF7468">
        <w:rPr>
          <w:i/>
        </w:rPr>
        <w:t>111</w:t>
      </w:r>
      <w:r w:rsidRPr="00FF7468">
        <w:t xml:space="preserve"> (39), 14493-14499.</w:t>
      </w:r>
    </w:p>
    <w:p w:rsidR="00FF7468" w:rsidRPr="00FF7468" w:rsidRDefault="00FF7468" w:rsidP="00FF7468">
      <w:pPr>
        <w:pStyle w:val="EndNoteBibliography"/>
        <w:spacing w:after="0"/>
      </w:pPr>
      <w:r w:rsidRPr="00FF7468">
        <w:lastRenderedPageBreak/>
        <w:t>61.</w:t>
      </w:r>
      <w:r w:rsidRPr="00FF7468">
        <w:tab/>
        <w:t xml:space="preserve">Headrick, J. M.;  Diken, E. G.;  Walters, R. S.;  Hammer, N. I.;  Christie, R. A.;  Cui, J.;  Myshakin, E. M.;  Duncan, M. A.;  Johnson, M. A.; Jordan, K. D., Spectral Signatures of Hydrated Proton Vibrations in Water Clusters. </w:t>
      </w:r>
      <w:r w:rsidRPr="00FF7468">
        <w:rPr>
          <w:i/>
        </w:rPr>
        <w:t xml:space="preserve">Science </w:t>
      </w:r>
      <w:r w:rsidRPr="00FF7468">
        <w:rPr>
          <w:b/>
        </w:rPr>
        <w:t>2005,</w:t>
      </w:r>
      <w:r w:rsidRPr="00FF7468">
        <w:t xml:space="preserve"> </w:t>
      </w:r>
      <w:r w:rsidRPr="00FF7468">
        <w:rPr>
          <w:i/>
        </w:rPr>
        <w:t>308</w:t>
      </w:r>
      <w:r w:rsidRPr="00FF7468">
        <w:t xml:space="preserve"> (5729), 1765.</w:t>
      </w:r>
    </w:p>
    <w:p w:rsidR="00FF7468" w:rsidRPr="00FF7468" w:rsidRDefault="00FF7468" w:rsidP="00FF7468">
      <w:pPr>
        <w:pStyle w:val="EndNoteBibliography"/>
        <w:spacing w:after="0"/>
      </w:pPr>
      <w:r w:rsidRPr="00FF7468">
        <w:t>62.</w:t>
      </w:r>
      <w:r w:rsidRPr="00FF7468">
        <w:tab/>
        <w:t xml:space="preserve">Amir, W.;  Gallot, G.;  Hache, F.;  Bratos, S.;  Leicknam, J. C.; Vuilleumier, R., Time-resolved observation of the Eigen cation in liquid water. </w:t>
      </w:r>
      <w:r w:rsidRPr="00FF7468">
        <w:rPr>
          <w:i/>
        </w:rPr>
        <w:t xml:space="preserve">The Journal of Chemical Physics </w:t>
      </w:r>
      <w:r w:rsidRPr="00FF7468">
        <w:rPr>
          <w:b/>
        </w:rPr>
        <w:t>2007,</w:t>
      </w:r>
      <w:r w:rsidRPr="00FF7468">
        <w:t xml:space="preserve"> </w:t>
      </w:r>
      <w:r w:rsidRPr="00FF7468">
        <w:rPr>
          <w:i/>
        </w:rPr>
        <w:t>126</w:t>
      </w:r>
      <w:r w:rsidRPr="00FF7468">
        <w:t xml:space="preserve"> (3), 034511.</w:t>
      </w:r>
    </w:p>
    <w:p w:rsidR="00FF7468" w:rsidRPr="00FF7468" w:rsidRDefault="00FF7468" w:rsidP="00FF7468">
      <w:pPr>
        <w:pStyle w:val="EndNoteBibliography"/>
        <w:spacing w:after="0"/>
      </w:pPr>
      <w:r w:rsidRPr="00FF7468">
        <w:t>63.</w:t>
      </w:r>
      <w:r w:rsidRPr="00FF7468">
        <w:tab/>
        <w:t xml:space="preserve">Gómez, E. D. V.;  Amaya-Roncancio, S.;  Avalle, L. B.;  Linares, D. H.; Gimenez, M. C., DFT study of adsorption and diffusion of atomic hydrogen on metal surfaces. </w:t>
      </w:r>
      <w:r w:rsidRPr="00FF7468">
        <w:rPr>
          <w:i/>
        </w:rPr>
        <w:t xml:space="preserve">Applied Surface Science </w:t>
      </w:r>
      <w:r w:rsidRPr="00FF7468">
        <w:rPr>
          <w:b/>
        </w:rPr>
        <w:t>2017,</w:t>
      </w:r>
      <w:r w:rsidRPr="00FF7468">
        <w:t xml:space="preserve"> </w:t>
      </w:r>
      <w:r w:rsidRPr="00FF7468">
        <w:rPr>
          <w:i/>
        </w:rPr>
        <w:t>420</w:t>
      </w:r>
      <w:r w:rsidRPr="00FF7468">
        <w:t>, 1-8.</w:t>
      </w:r>
    </w:p>
    <w:p w:rsidR="00FF7468" w:rsidRPr="00FF7468" w:rsidRDefault="00FF7468" w:rsidP="00FF7468">
      <w:pPr>
        <w:pStyle w:val="EndNoteBibliography"/>
        <w:spacing w:after="0"/>
      </w:pPr>
      <w:r w:rsidRPr="00FF7468">
        <w:t>64.</w:t>
      </w:r>
      <w:r w:rsidRPr="00FF7468">
        <w:tab/>
        <w:t xml:space="preserve">Koper, M. T. M.; Van Santen, R. A., Interaction of H, O and OH with metal surfaces. </w:t>
      </w:r>
      <w:r w:rsidRPr="00FF7468">
        <w:rPr>
          <w:i/>
        </w:rPr>
        <w:t xml:space="preserve">Journal of Electroanalytical Chemistry </w:t>
      </w:r>
      <w:r w:rsidRPr="00FF7468">
        <w:rPr>
          <w:b/>
        </w:rPr>
        <w:t>1999,</w:t>
      </w:r>
      <w:r w:rsidRPr="00FF7468">
        <w:t xml:space="preserve"> </w:t>
      </w:r>
      <w:r w:rsidRPr="00FF7468">
        <w:rPr>
          <w:i/>
        </w:rPr>
        <w:t>472</w:t>
      </w:r>
      <w:r w:rsidRPr="00FF7468">
        <w:t xml:space="preserve"> (2), 126-136.</w:t>
      </w:r>
    </w:p>
    <w:p w:rsidR="00FF7468" w:rsidRPr="00FF7468" w:rsidRDefault="00FF7468" w:rsidP="00FF7468">
      <w:pPr>
        <w:pStyle w:val="EndNoteBibliography"/>
        <w:spacing w:after="0"/>
      </w:pPr>
      <w:r w:rsidRPr="00FF7468">
        <w:t>65.</w:t>
      </w:r>
      <w:r w:rsidRPr="00FF7468">
        <w:tab/>
        <w:t xml:space="preserve">Pang, X. Y.;  Xue, L. Q.; Wang, G. C., Adsorption of atoms on Cu surfaces: A density functional theory study. </w:t>
      </w:r>
      <w:r w:rsidRPr="00FF7468">
        <w:rPr>
          <w:i/>
        </w:rPr>
        <w:t xml:space="preserve">Langmuir </w:t>
      </w:r>
      <w:r w:rsidRPr="00FF7468">
        <w:rPr>
          <w:b/>
        </w:rPr>
        <w:t>2007,</w:t>
      </w:r>
      <w:r w:rsidRPr="00FF7468">
        <w:t xml:space="preserve"> </w:t>
      </w:r>
      <w:r w:rsidRPr="00FF7468">
        <w:rPr>
          <w:i/>
        </w:rPr>
        <w:t>23</w:t>
      </w:r>
      <w:r w:rsidRPr="00FF7468">
        <w:t xml:space="preserve"> (9), 4910-4917.</w:t>
      </w:r>
    </w:p>
    <w:p w:rsidR="00FF7468" w:rsidRPr="00FF7468" w:rsidRDefault="00FF7468" w:rsidP="00FF7468">
      <w:pPr>
        <w:pStyle w:val="EndNoteBibliography"/>
        <w:spacing w:after="0"/>
      </w:pPr>
      <w:r w:rsidRPr="00FF7468">
        <w:t>66.</w:t>
      </w:r>
      <w:r w:rsidRPr="00FF7468">
        <w:tab/>
        <w:t xml:space="preserve">Montoya, A.;  Schlunke, A.; Haynes, B. S., Reaction of hydrogen with Ag(111): Binding states, minimum energy paths, and kinetics. </w:t>
      </w:r>
      <w:r w:rsidRPr="00FF7468">
        <w:rPr>
          <w:i/>
        </w:rPr>
        <w:t xml:space="preserve">Journal of Physical Chemistry B </w:t>
      </w:r>
      <w:r w:rsidRPr="00FF7468">
        <w:rPr>
          <w:b/>
        </w:rPr>
        <w:t>2006,</w:t>
      </w:r>
      <w:r w:rsidRPr="00FF7468">
        <w:t xml:space="preserve"> </w:t>
      </w:r>
      <w:r w:rsidRPr="00FF7468">
        <w:rPr>
          <w:i/>
        </w:rPr>
        <w:t>110</w:t>
      </w:r>
      <w:r w:rsidRPr="00FF7468">
        <w:t xml:space="preserve"> (34), 17145-17154.</w:t>
      </w:r>
    </w:p>
    <w:p w:rsidR="00FF7468" w:rsidRPr="00FF7468" w:rsidRDefault="00FF7468" w:rsidP="00FF7468">
      <w:pPr>
        <w:pStyle w:val="EndNoteBibliography"/>
        <w:spacing w:after="0"/>
      </w:pPr>
      <w:r w:rsidRPr="00FF7468">
        <w:t>67.</w:t>
      </w:r>
      <w:r w:rsidRPr="00FF7468">
        <w:tab/>
        <w:t xml:space="preserve">Qin, C.; Whitten, J. L., Adsorption of O, H, OH, and H 2O on Ag(100). </w:t>
      </w:r>
      <w:r w:rsidRPr="00FF7468">
        <w:rPr>
          <w:i/>
        </w:rPr>
        <w:t xml:space="preserve">Journal of Physical Chemistry B </w:t>
      </w:r>
      <w:r w:rsidRPr="00FF7468">
        <w:rPr>
          <w:b/>
        </w:rPr>
        <w:t>2005,</w:t>
      </w:r>
      <w:r w:rsidRPr="00FF7468">
        <w:t xml:space="preserve"> </w:t>
      </w:r>
      <w:r w:rsidRPr="00FF7468">
        <w:rPr>
          <w:i/>
        </w:rPr>
        <w:t>109</w:t>
      </w:r>
      <w:r w:rsidRPr="00FF7468">
        <w:t xml:space="preserve"> (18), 8852-8856.</w:t>
      </w:r>
    </w:p>
    <w:p w:rsidR="00FF7468" w:rsidRPr="00FF7468" w:rsidRDefault="00FF7468" w:rsidP="00FF7468">
      <w:pPr>
        <w:pStyle w:val="EndNoteBibliography"/>
        <w:spacing w:after="0"/>
      </w:pPr>
      <w:r w:rsidRPr="00FF7468">
        <w:t>68.</w:t>
      </w:r>
      <w:r w:rsidRPr="00FF7468">
        <w:tab/>
        <w:t xml:space="preserve">Kresse, G.; Furthmüller, J., Efficient iterative schemes for ab initio total-energy calculations using a plane-wave basis set. </w:t>
      </w:r>
      <w:r w:rsidRPr="00FF7468">
        <w:rPr>
          <w:i/>
        </w:rPr>
        <w:t xml:space="preserve">Physical Review B </w:t>
      </w:r>
      <w:r w:rsidRPr="00FF7468">
        <w:rPr>
          <w:b/>
        </w:rPr>
        <w:t>1996,</w:t>
      </w:r>
      <w:r w:rsidRPr="00FF7468">
        <w:t xml:space="preserve"> </w:t>
      </w:r>
      <w:r w:rsidRPr="00FF7468">
        <w:rPr>
          <w:i/>
        </w:rPr>
        <w:t>54</w:t>
      </w:r>
      <w:r w:rsidRPr="00FF7468">
        <w:t xml:space="preserve"> (16), 11169-11186.</w:t>
      </w:r>
    </w:p>
    <w:p w:rsidR="00FF7468" w:rsidRPr="00FF7468" w:rsidRDefault="00FF7468" w:rsidP="00FF7468">
      <w:pPr>
        <w:pStyle w:val="EndNoteBibliography"/>
        <w:spacing w:after="0"/>
      </w:pPr>
      <w:r w:rsidRPr="00FF7468">
        <w:t>69.</w:t>
      </w:r>
      <w:r w:rsidRPr="00FF7468">
        <w:tab/>
        <w:t xml:space="preserve">Kresse, G.; Furthmüller, J., Efficiency of ab-initio total energy calculations for metals and semiconductors using a plane-wave basis set. </w:t>
      </w:r>
      <w:r w:rsidRPr="00FF7468">
        <w:rPr>
          <w:i/>
        </w:rPr>
        <w:t xml:space="preserve">Computational Materials Science </w:t>
      </w:r>
      <w:r w:rsidRPr="00FF7468">
        <w:rPr>
          <w:b/>
        </w:rPr>
        <w:t>1996,</w:t>
      </w:r>
      <w:r w:rsidRPr="00FF7468">
        <w:t xml:space="preserve"> </w:t>
      </w:r>
      <w:r w:rsidRPr="00FF7468">
        <w:rPr>
          <w:i/>
        </w:rPr>
        <w:t>6</w:t>
      </w:r>
      <w:r w:rsidRPr="00FF7468">
        <w:t xml:space="preserve"> (1), 15-50.</w:t>
      </w:r>
    </w:p>
    <w:p w:rsidR="00FF7468" w:rsidRPr="00FF7468" w:rsidRDefault="00FF7468" w:rsidP="00FF7468">
      <w:pPr>
        <w:pStyle w:val="EndNoteBibliography"/>
        <w:spacing w:after="0"/>
      </w:pPr>
      <w:r w:rsidRPr="00FF7468">
        <w:t>70.</w:t>
      </w:r>
      <w:r w:rsidRPr="00FF7468">
        <w:tab/>
        <w:t xml:space="preserve">Anderson, A. B.;  Neshev, N. M.;  Sidik, R. A.; Shiller, P., Mechanism for the electrooxidation of water to OH and O bonded to platinum: Quantum chemical theory. </w:t>
      </w:r>
      <w:r w:rsidRPr="00FF7468">
        <w:rPr>
          <w:i/>
        </w:rPr>
        <w:t xml:space="preserve">Electrochimica Acta </w:t>
      </w:r>
      <w:r w:rsidRPr="00FF7468">
        <w:rPr>
          <w:b/>
        </w:rPr>
        <w:t>2002,</w:t>
      </w:r>
      <w:r w:rsidRPr="00FF7468">
        <w:t xml:space="preserve"> </w:t>
      </w:r>
      <w:r w:rsidRPr="00FF7468">
        <w:rPr>
          <w:i/>
        </w:rPr>
        <w:t>47</w:t>
      </w:r>
      <w:r w:rsidRPr="00FF7468">
        <w:t xml:space="preserve"> (18), 2999-3008.</w:t>
      </w:r>
    </w:p>
    <w:p w:rsidR="00FF7468" w:rsidRPr="00FF7468" w:rsidRDefault="00FF7468" w:rsidP="00FF7468">
      <w:pPr>
        <w:pStyle w:val="EndNoteBibliography"/>
        <w:spacing w:after="0"/>
      </w:pPr>
      <w:r w:rsidRPr="00FF7468">
        <w:t>71.</w:t>
      </w:r>
      <w:r w:rsidRPr="00FF7468">
        <w:tab/>
        <w:t xml:space="preserve">Eyring, H., The Activated Complex in Chemical Reactions. </w:t>
      </w:r>
      <w:r w:rsidRPr="00FF7468">
        <w:rPr>
          <w:i/>
        </w:rPr>
        <w:t xml:space="preserve">The Journal of Chemical Physics </w:t>
      </w:r>
      <w:r w:rsidRPr="00FF7468">
        <w:rPr>
          <w:b/>
        </w:rPr>
        <w:t>1935,</w:t>
      </w:r>
      <w:r w:rsidRPr="00FF7468">
        <w:t xml:space="preserve"> </w:t>
      </w:r>
      <w:r w:rsidRPr="00FF7468">
        <w:rPr>
          <w:i/>
        </w:rPr>
        <w:t>3</w:t>
      </w:r>
      <w:r w:rsidRPr="00FF7468">
        <w:t xml:space="preserve"> (2), 107-115.</w:t>
      </w:r>
    </w:p>
    <w:p w:rsidR="00FF7468" w:rsidRPr="00FF7468" w:rsidRDefault="00FF7468" w:rsidP="00FF7468">
      <w:pPr>
        <w:pStyle w:val="EndNoteBibliography"/>
        <w:spacing w:after="0"/>
      </w:pPr>
      <w:r w:rsidRPr="00FF7468">
        <w:t>72.</w:t>
      </w:r>
      <w:r w:rsidRPr="00FF7468">
        <w:tab/>
        <w:t xml:space="preserve">Miller, W. H., Beyond transition-state theory: a rigorous quantum theory of chemical reaction rates. </w:t>
      </w:r>
      <w:r w:rsidRPr="00FF7468">
        <w:rPr>
          <w:i/>
        </w:rPr>
        <w:t xml:space="preserve">Accounts of Chemical Research </w:t>
      </w:r>
      <w:r w:rsidRPr="00FF7468">
        <w:rPr>
          <w:b/>
        </w:rPr>
        <w:t>1993,</w:t>
      </w:r>
      <w:r w:rsidRPr="00FF7468">
        <w:t xml:space="preserve"> </w:t>
      </w:r>
      <w:r w:rsidRPr="00FF7468">
        <w:rPr>
          <w:i/>
        </w:rPr>
        <w:t>26</w:t>
      </w:r>
      <w:r w:rsidRPr="00FF7468">
        <w:t xml:space="preserve"> (4), 174-181.</w:t>
      </w:r>
    </w:p>
    <w:p w:rsidR="00FF7468" w:rsidRPr="00FF7468" w:rsidRDefault="00FF7468" w:rsidP="00FF7468">
      <w:pPr>
        <w:pStyle w:val="EndNoteBibliography"/>
        <w:spacing w:after="0"/>
      </w:pPr>
      <w:r w:rsidRPr="00FF7468">
        <w:t>73.</w:t>
      </w:r>
      <w:r w:rsidRPr="00FF7468">
        <w:tab/>
        <w:t xml:space="preserve">Manthe, U., Accurate calculations of reaction rates: predictive theory based on a rigorous quantum transition state concept. </w:t>
      </w:r>
      <w:r w:rsidRPr="00FF7468">
        <w:rPr>
          <w:i/>
        </w:rPr>
        <w:t xml:space="preserve">Molecular Physics </w:t>
      </w:r>
      <w:r w:rsidRPr="00FF7468">
        <w:rPr>
          <w:b/>
        </w:rPr>
        <w:t>2011,</w:t>
      </w:r>
      <w:r w:rsidRPr="00FF7468">
        <w:t xml:space="preserve"> </w:t>
      </w:r>
      <w:r w:rsidRPr="00FF7468">
        <w:rPr>
          <w:i/>
        </w:rPr>
        <w:t>109</w:t>
      </w:r>
      <w:r w:rsidRPr="00FF7468">
        <w:t xml:space="preserve"> (11), 1415-1426.</w:t>
      </w:r>
    </w:p>
    <w:p w:rsidR="00FF7468" w:rsidRPr="00FF7468" w:rsidRDefault="00FF7468" w:rsidP="00FF7468">
      <w:pPr>
        <w:pStyle w:val="EndNoteBibliography"/>
        <w:spacing w:after="0"/>
      </w:pPr>
      <w:r w:rsidRPr="00FF7468">
        <w:t>74.</w:t>
      </w:r>
      <w:r w:rsidRPr="00FF7468">
        <w:tab/>
        <w:t xml:space="preserve">Plane, J. M. C.; Rajasekhar, B., Study of the reaction Li + H2O over the temperature range 850–1000 K by time-resolved laser-induced fluorescence of Li(22PJ–22S1/2). </w:t>
      </w:r>
      <w:r w:rsidRPr="00FF7468">
        <w:rPr>
          <w:i/>
        </w:rPr>
        <w:t xml:space="preserve">J. Chem. Soc., Faraday Trans. 2 </w:t>
      </w:r>
      <w:r w:rsidRPr="00FF7468">
        <w:rPr>
          <w:b/>
        </w:rPr>
        <w:t>1988,</w:t>
      </w:r>
      <w:r w:rsidRPr="00FF7468">
        <w:t xml:space="preserve"> </w:t>
      </w:r>
      <w:r w:rsidRPr="00FF7468">
        <w:rPr>
          <w:i/>
        </w:rPr>
        <w:t>84</w:t>
      </w:r>
      <w:r w:rsidRPr="00FF7468">
        <w:t xml:space="preserve"> (3), 273-285.</w:t>
      </w:r>
    </w:p>
    <w:p w:rsidR="00FF7468" w:rsidRPr="00FF7468" w:rsidRDefault="00FF7468" w:rsidP="00FF7468">
      <w:pPr>
        <w:pStyle w:val="EndNoteBibliography"/>
        <w:spacing w:after="0"/>
      </w:pPr>
      <w:r w:rsidRPr="00FF7468">
        <w:t>75.</w:t>
      </w:r>
      <w:r w:rsidRPr="00FF7468">
        <w:tab/>
        <w:t xml:space="preserve">Deal, B. E.; Svec, H. J., Metal—Water Reactions. II. Kinetics of the Reaction between Lithium and Water Vapor. </w:t>
      </w:r>
      <w:r w:rsidRPr="00FF7468">
        <w:rPr>
          <w:i/>
        </w:rPr>
        <w:t xml:space="preserve">Journal of the American Chemical Society </w:t>
      </w:r>
      <w:r w:rsidRPr="00FF7468">
        <w:rPr>
          <w:b/>
        </w:rPr>
        <w:t>1953,</w:t>
      </w:r>
      <w:r w:rsidRPr="00FF7468">
        <w:t xml:space="preserve"> </w:t>
      </w:r>
      <w:r w:rsidRPr="00FF7468">
        <w:rPr>
          <w:i/>
        </w:rPr>
        <w:t>75</w:t>
      </w:r>
      <w:r w:rsidRPr="00FF7468">
        <w:t xml:space="preserve"> (24), 6173-6175.</w:t>
      </w:r>
    </w:p>
    <w:p w:rsidR="00FF7468" w:rsidRPr="00FF7468" w:rsidRDefault="00FF7468" w:rsidP="00FF7468">
      <w:pPr>
        <w:pStyle w:val="EndNoteBibliography"/>
        <w:spacing w:after="0"/>
      </w:pPr>
      <w:r w:rsidRPr="00FF7468">
        <w:t>76.</w:t>
      </w:r>
      <w:r w:rsidRPr="00FF7468">
        <w:tab/>
        <w:t xml:space="preserve">Patrick, R.; Golden, D. M., Termolecular reactions of alkali metal atoms with O2 and OH. </w:t>
      </w:r>
      <w:r w:rsidRPr="00FF7468">
        <w:rPr>
          <w:i/>
        </w:rPr>
        <w:t xml:space="preserve">International Journal of Chemical Kinetics </w:t>
      </w:r>
      <w:r w:rsidRPr="00FF7468">
        <w:rPr>
          <w:b/>
        </w:rPr>
        <w:t>1984,</w:t>
      </w:r>
      <w:r w:rsidRPr="00FF7468">
        <w:t xml:space="preserve"> </w:t>
      </w:r>
      <w:r w:rsidRPr="00FF7468">
        <w:rPr>
          <w:i/>
        </w:rPr>
        <w:t>16</w:t>
      </w:r>
      <w:r w:rsidRPr="00FF7468">
        <w:t xml:space="preserve"> (12), 1567-1574.</w:t>
      </w:r>
    </w:p>
    <w:p w:rsidR="00FF7468" w:rsidRPr="00FF7468" w:rsidRDefault="00FF7468" w:rsidP="00FF7468">
      <w:pPr>
        <w:pStyle w:val="EndNoteBibliography"/>
        <w:spacing w:after="0"/>
      </w:pPr>
      <w:r w:rsidRPr="00FF7468">
        <w:lastRenderedPageBreak/>
        <w:t>77.</w:t>
      </w:r>
      <w:r w:rsidRPr="00FF7468">
        <w:tab/>
        <w:t xml:space="preserve">Husain, D.;  Lee, Y. H.; Marshall, P., Temperature dependence of the absolute third-order rate constant for the reaction between K + O2 + N2 over the range 680–1010K studied by time-resolved atomic resonance absorption spectroscopy. </w:t>
      </w:r>
      <w:r w:rsidRPr="00FF7468">
        <w:rPr>
          <w:i/>
        </w:rPr>
        <w:t xml:space="preserve">Combustion and Flame </w:t>
      </w:r>
      <w:r w:rsidRPr="00FF7468">
        <w:rPr>
          <w:b/>
        </w:rPr>
        <w:t>1987,</w:t>
      </w:r>
      <w:r w:rsidRPr="00FF7468">
        <w:t xml:space="preserve"> </w:t>
      </w:r>
      <w:r w:rsidRPr="00FF7468">
        <w:rPr>
          <w:i/>
        </w:rPr>
        <w:t>68</w:t>
      </w:r>
      <w:r w:rsidRPr="00FF7468">
        <w:t xml:space="preserve"> (2), 143-154.</w:t>
      </w:r>
    </w:p>
    <w:p w:rsidR="00FF7468" w:rsidRPr="00FF7468" w:rsidRDefault="00FF7468" w:rsidP="00FF7468">
      <w:pPr>
        <w:pStyle w:val="EndNoteBibliography"/>
        <w:spacing w:after="0"/>
      </w:pPr>
      <w:r w:rsidRPr="00FF7468">
        <w:t>78.</w:t>
      </w:r>
      <w:r w:rsidRPr="00FF7468">
        <w:tab/>
        <w:t xml:space="preserve">Dannent, G., Lithium, Sodium, Potassium. An Inadmissible Simplification in the Comparative Analysis of Alkali Metals with Regards to the Reaction Capability with Water. </w:t>
      </w:r>
      <w:r w:rsidRPr="00FF7468">
        <w:rPr>
          <w:i/>
        </w:rPr>
        <w:t xml:space="preserve">Prax. Naturwiss., Chem </w:t>
      </w:r>
      <w:r w:rsidRPr="00FF7468">
        <w:rPr>
          <w:b/>
        </w:rPr>
        <w:t>1978,</w:t>
      </w:r>
      <w:r w:rsidRPr="00FF7468">
        <w:t xml:space="preserve"> </w:t>
      </w:r>
      <w:r w:rsidRPr="00FF7468">
        <w:rPr>
          <w:i/>
        </w:rPr>
        <w:t>27</w:t>
      </w:r>
      <w:r w:rsidRPr="00FF7468">
        <w:t>, 100-103.</w:t>
      </w:r>
    </w:p>
    <w:p w:rsidR="00FF7468" w:rsidRPr="00FF7468" w:rsidRDefault="00FF7468" w:rsidP="00FF7468">
      <w:pPr>
        <w:pStyle w:val="EndNoteBibliography"/>
        <w:spacing w:after="0"/>
      </w:pPr>
      <w:r w:rsidRPr="00FF7468">
        <w:t>79.</w:t>
      </w:r>
      <w:r w:rsidRPr="00FF7468">
        <w:tab/>
        <w:t xml:space="preserve">Yamaguchi, S.;  Ichikawa, T.;  Wang, Y.;  Nakagawa, Y.;  Isobe, S.;  Kojima, Y.; Miyaoka, H., Nitrogen Dissociation via Reaction with Lithium Alloys. </w:t>
      </w:r>
      <w:r w:rsidRPr="00FF7468">
        <w:rPr>
          <w:i/>
        </w:rPr>
        <w:t xml:space="preserve">ACS Omega </w:t>
      </w:r>
      <w:r w:rsidRPr="00FF7468">
        <w:rPr>
          <w:b/>
        </w:rPr>
        <w:t>2017,</w:t>
      </w:r>
      <w:r w:rsidRPr="00FF7468">
        <w:t xml:space="preserve"> </w:t>
      </w:r>
      <w:r w:rsidRPr="00FF7468">
        <w:rPr>
          <w:i/>
        </w:rPr>
        <w:t>2</w:t>
      </w:r>
      <w:r w:rsidRPr="00FF7468">
        <w:t xml:space="preserve"> (3), 1081-1088.</w:t>
      </w:r>
    </w:p>
    <w:p w:rsidR="00FF7468" w:rsidRPr="00FF7468" w:rsidRDefault="00FF7468" w:rsidP="00FF7468">
      <w:pPr>
        <w:pStyle w:val="EndNoteBibliography"/>
      </w:pPr>
      <w:r w:rsidRPr="00FF7468">
        <w:t>80.</w:t>
      </w:r>
      <w:r w:rsidRPr="00FF7468">
        <w:tab/>
        <w:t xml:space="preserve">McEnaney, J. M.;  Singh, A. R.;  Schwalbe, J. A.;  Kibsgaard, J.;  Lin, J. C.;  Cargnello, M.;  Jaramillo, T. F.; Norskov, J. K., Ammonia synthesis from N2 and H2O using a lithium cycling electrification strategy at atmospheric pressure. </w:t>
      </w:r>
      <w:r w:rsidRPr="00FF7468">
        <w:rPr>
          <w:i/>
        </w:rPr>
        <w:t xml:space="preserve">Energy &amp; Environmental Science </w:t>
      </w:r>
      <w:r w:rsidRPr="00FF7468">
        <w:rPr>
          <w:b/>
        </w:rPr>
        <w:t>2017,</w:t>
      </w:r>
      <w:r w:rsidRPr="00FF7468">
        <w:t xml:space="preserve"> </w:t>
      </w:r>
      <w:r w:rsidRPr="00FF7468">
        <w:rPr>
          <w:i/>
        </w:rPr>
        <w:t>10</w:t>
      </w:r>
      <w:r w:rsidRPr="00FF7468">
        <w:t xml:space="preserve"> (7), 1621-1630.</w:t>
      </w:r>
    </w:p>
    <w:p w:rsidR="00F255A8" w:rsidRPr="00F23E21" w:rsidRDefault="004D03C9" w:rsidP="00FF7468">
      <w:pPr>
        <w:jc w:val="both"/>
      </w:pPr>
      <w:r w:rsidRPr="00F23E21">
        <w:fldChar w:fldCharType="end"/>
      </w:r>
    </w:p>
    <w:p w:rsidR="005E6066" w:rsidRPr="00F23E21" w:rsidRDefault="005E6066" w:rsidP="00663688">
      <w:pPr>
        <w:jc w:val="both"/>
        <w:sectPr w:rsidR="005E6066" w:rsidRPr="00F23E21" w:rsidSect="000B5610">
          <w:footerReference w:type="even" r:id="rId19"/>
          <w:footerReference w:type="default" r:id="rId20"/>
          <w:type w:val="continuous"/>
          <w:pgSz w:w="12240" w:h="15840"/>
          <w:pgMar w:top="1440" w:right="1440" w:bottom="1440" w:left="1440" w:header="0" w:footer="0" w:gutter="0"/>
          <w:cols w:space="475"/>
          <w:docGrid w:linePitch="326"/>
        </w:sectPr>
      </w:pPr>
    </w:p>
    <w:p w:rsidR="005E6066" w:rsidRPr="00F23E21" w:rsidRDefault="005E6066" w:rsidP="00663688">
      <w:pPr>
        <w:jc w:val="both"/>
        <w:rPr>
          <w:b/>
          <w:bCs/>
        </w:rPr>
      </w:pPr>
      <w:r w:rsidRPr="00F23E21">
        <w:rPr>
          <w:b/>
          <w:bCs/>
        </w:rPr>
        <w:lastRenderedPageBreak/>
        <w:t xml:space="preserve">TOC </w:t>
      </w:r>
    </w:p>
    <w:p w:rsidR="009F0FAC" w:rsidRDefault="009F0FAC" w:rsidP="00663688">
      <w:pPr>
        <w:jc w:val="both"/>
      </w:pPr>
      <w:r>
        <w:rPr>
          <w:noProof/>
        </w:rPr>
        <w:drawing>
          <wp:inline distT="0" distB="0" distL="0" distR="0">
            <wp:extent cx="6708500" cy="4829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bin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26720" cy="4842291"/>
                    </a:xfrm>
                    <a:prstGeom prst="rect">
                      <a:avLst/>
                    </a:prstGeom>
                  </pic:spPr>
                </pic:pic>
              </a:graphicData>
            </a:graphic>
          </wp:inline>
        </w:drawing>
      </w:r>
      <w:bookmarkStart w:id="2" w:name="_GoBack"/>
      <w:bookmarkEnd w:id="2"/>
    </w:p>
    <w:p w:rsidR="005E6066" w:rsidRDefault="005E6066" w:rsidP="00663688">
      <w:pPr>
        <w:jc w:val="both"/>
      </w:pPr>
    </w:p>
    <w:p w:rsidR="009F0FAC" w:rsidRDefault="009F0FAC" w:rsidP="00663688">
      <w:pPr>
        <w:jc w:val="both"/>
      </w:pPr>
    </w:p>
    <w:p w:rsidR="009F0FAC" w:rsidRDefault="009F0FAC" w:rsidP="00663688">
      <w:pPr>
        <w:jc w:val="both"/>
      </w:pPr>
    </w:p>
    <w:p w:rsidR="009F0FAC" w:rsidRDefault="009F0FAC" w:rsidP="00663688">
      <w:pPr>
        <w:jc w:val="both"/>
      </w:pPr>
    </w:p>
    <w:p w:rsidR="009F0FAC" w:rsidRDefault="009F0FAC" w:rsidP="00663688">
      <w:pPr>
        <w:jc w:val="both"/>
      </w:pPr>
    </w:p>
    <w:p w:rsidR="009F0FAC" w:rsidRDefault="009F0FAC" w:rsidP="00663688">
      <w:pPr>
        <w:jc w:val="both"/>
      </w:pPr>
    </w:p>
    <w:p w:rsidR="009F0FAC" w:rsidRPr="00F23E21" w:rsidRDefault="009F0FAC" w:rsidP="00663688">
      <w:pPr>
        <w:jc w:val="both"/>
      </w:pPr>
    </w:p>
    <w:sectPr w:rsidR="009F0FAC" w:rsidRPr="00F23E21" w:rsidSect="005E6066">
      <w:pgSz w:w="12240" w:h="15840"/>
      <w:pgMar w:top="1440" w:right="1440" w:bottom="1440" w:left="1440" w:header="0" w:footer="0" w:gutter="0"/>
      <w:cols w:space="47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5DCA" w:rsidRDefault="00285DCA" w:rsidP="00835726">
      <w:r>
        <w:separator/>
      </w:r>
    </w:p>
    <w:p w:rsidR="00285DCA" w:rsidRDefault="00285DCA" w:rsidP="00835726"/>
    <w:p w:rsidR="00285DCA" w:rsidRDefault="00285DCA" w:rsidP="00835726"/>
  </w:endnote>
  <w:endnote w:type="continuationSeparator" w:id="0">
    <w:p w:rsidR="00285DCA" w:rsidRDefault="00285DCA" w:rsidP="00835726">
      <w:r>
        <w:continuationSeparator/>
      </w:r>
    </w:p>
    <w:p w:rsidR="00285DCA" w:rsidRDefault="00285DCA" w:rsidP="00835726"/>
    <w:p w:rsidR="00285DCA" w:rsidRDefault="00285DCA" w:rsidP="008357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altName w:val="Times New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2D1" w:rsidRDefault="005502D1" w:rsidP="00835726">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5502D1" w:rsidRDefault="005502D1" w:rsidP="00835726">
    <w:pPr>
      <w:pStyle w:val="Footer"/>
    </w:pPr>
  </w:p>
  <w:p w:rsidR="005502D1" w:rsidRDefault="005502D1" w:rsidP="00835726"/>
  <w:p w:rsidR="005502D1" w:rsidRDefault="005502D1" w:rsidP="00835726"/>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2D1" w:rsidRDefault="005502D1" w:rsidP="00835726">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9F0FAC">
      <w:rPr>
        <w:rStyle w:val="PageNumber"/>
        <w:noProof/>
      </w:rPr>
      <w:t>25</w:t>
    </w:r>
    <w:r>
      <w:rPr>
        <w:rStyle w:val="PageNumber"/>
      </w:rPr>
      <w:fldChar w:fldCharType="end"/>
    </w:r>
  </w:p>
  <w:p w:rsidR="005502D1" w:rsidRDefault="005502D1" w:rsidP="00835726">
    <w:pPr>
      <w:pStyle w:val="Footer"/>
    </w:pPr>
  </w:p>
  <w:p w:rsidR="005502D1" w:rsidRDefault="005502D1" w:rsidP="00835726"/>
  <w:p w:rsidR="005502D1" w:rsidRDefault="005502D1" w:rsidP="0083572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5DCA" w:rsidRDefault="00285DCA" w:rsidP="00835726">
      <w:r>
        <w:separator/>
      </w:r>
    </w:p>
    <w:p w:rsidR="00285DCA" w:rsidRDefault="00285DCA" w:rsidP="00835726"/>
    <w:p w:rsidR="00285DCA" w:rsidRDefault="00285DCA" w:rsidP="00835726"/>
  </w:footnote>
  <w:footnote w:type="continuationSeparator" w:id="0">
    <w:p w:rsidR="00285DCA" w:rsidRDefault="00285DCA" w:rsidP="00835726">
      <w:r>
        <w:continuationSeparator/>
      </w:r>
    </w:p>
    <w:p w:rsidR="00285DCA" w:rsidRDefault="00285DCA" w:rsidP="00835726"/>
    <w:p w:rsidR="00285DCA" w:rsidRDefault="00285DCA" w:rsidP="00835726"/>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F026B"/>
    <w:multiLevelType w:val="multilevel"/>
    <w:tmpl w:val="D53E6E3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6"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9"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0"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9"/>
  </w:num>
  <w:num w:numId="2">
    <w:abstractNumId w:val="7"/>
  </w:num>
  <w:num w:numId="3">
    <w:abstractNumId w:val="10"/>
  </w:num>
  <w:num w:numId="4">
    <w:abstractNumId w:val="8"/>
  </w:num>
  <w:num w:numId="5">
    <w:abstractNumId w:val="6"/>
  </w:num>
  <w:num w:numId="6">
    <w:abstractNumId w:val="5"/>
  </w:num>
  <w:num w:numId="7">
    <w:abstractNumId w:val="4"/>
  </w:num>
  <w:num w:numId="8">
    <w:abstractNumId w:val="2"/>
  </w:num>
  <w:num w:numId="9">
    <w:abstractNumId w:val="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p5rr9s7p9xfpe9vz2vwfa7p0eszdv5tvat&quot;&gt;Lib&lt;record-ids&gt;&lt;item&gt;528&lt;/item&gt;&lt;item&gt;681&lt;/item&gt;&lt;item&gt;1107&lt;/item&gt;&lt;item&gt;1442&lt;/item&gt;&lt;item&gt;1521&lt;/item&gt;&lt;item&gt;1569&lt;/item&gt;&lt;item&gt;1570&lt;/item&gt;&lt;item&gt;1571&lt;/item&gt;&lt;item&gt;1572&lt;/item&gt;&lt;item&gt;1573&lt;/item&gt;&lt;/record-ids&gt;&lt;/item&gt;&lt;/Libraries&gt;"/>
  </w:docVars>
  <w:rsids>
    <w:rsidRoot w:val="00C56152"/>
    <w:rsid w:val="000002F2"/>
    <w:rsid w:val="00046CEB"/>
    <w:rsid w:val="0005055A"/>
    <w:rsid w:val="0005181D"/>
    <w:rsid w:val="000551B2"/>
    <w:rsid w:val="0005660F"/>
    <w:rsid w:val="000702AD"/>
    <w:rsid w:val="000878DD"/>
    <w:rsid w:val="000943CE"/>
    <w:rsid w:val="000A38F5"/>
    <w:rsid w:val="000A78B6"/>
    <w:rsid w:val="000B2EEB"/>
    <w:rsid w:val="000B5078"/>
    <w:rsid w:val="000B5610"/>
    <w:rsid w:val="000C05CC"/>
    <w:rsid w:val="000C6417"/>
    <w:rsid w:val="000D03D8"/>
    <w:rsid w:val="000D461E"/>
    <w:rsid w:val="000E038F"/>
    <w:rsid w:val="000F3E8E"/>
    <w:rsid w:val="00106BB1"/>
    <w:rsid w:val="0011108A"/>
    <w:rsid w:val="001269E0"/>
    <w:rsid w:val="00146CBB"/>
    <w:rsid w:val="00195ACA"/>
    <w:rsid w:val="001A1840"/>
    <w:rsid w:val="001A7A90"/>
    <w:rsid w:val="001D3C42"/>
    <w:rsid w:val="00212B1D"/>
    <w:rsid w:val="00216AC6"/>
    <w:rsid w:val="00254C1B"/>
    <w:rsid w:val="002630A2"/>
    <w:rsid w:val="00271A02"/>
    <w:rsid w:val="002842EB"/>
    <w:rsid w:val="00285DCA"/>
    <w:rsid w:val="00291933"/>
    <w:rsid w:val="002A27BD"/>
    <w:rsid w:val="002A7493"/>
    <w:rsid w:val="002C318B"/>
    <w:rsid w:val="002C3431"/>
    <w:rsid w:val="002D1EA6"/>
    <w:rsid w:val="002E56DD"/>
    <w:rsid w:val="00303DA0"/>
    <w:rsid w:val="003130DA"/>
    <w:rsid w:val="0031373B"/>
    <w:rsid w:val="00314055"/>
    <w:rsid w:val="0032196C"/>
    <w:rsid w:val="00324128"/>
    <w:rsid w:val="003252F1"/>
    <w:rsid w:val="00327B08"/>
    <w:rsid w:val="00361E35"/>
    <w:rsid w:val="0036295E"/>
    <w:rsid w:val="003664E9"/>
    <w:rsid w:val="003679A1"/>
    <w:rsid w:val="00386477"/>
    <w:rsid w:val="003A42F0"/>
    <w:rsid w:val="003B30AF"/>
    <w:rsid w:val="003B4912"/>
    <w:rsid w:val="003B4AF3"/>
    <w:rsid w:val="003D4E6B"/>
    <w:rsid w:val="003E1F76"/>
    <w:rsid w:val="003F2632"/>
    <w:rsid w:val="004049D5"/>
    <w:rsid w:val="004103FA"/>
    <w:rsid w:val="00416706"/>
    <w:rsid w:val="004474B3"/>
    <w:rsid w:val="004735F0"/>
    <w:rsid w:val="00474E11"/>
    <w:rsid w:val="00475FD2"/>
    <w:rsid w:val="004902BF"/>
    <w:rsid w:val="0049635A"/>
    <w:rsid w:val="004D03C9"/>
    <w:rsid w:val="004E283C"/>
    <w:rsid w:val="004E7185"/>
    <w:rsid w:val="00502C08"/>
    <w:rsid w:val="00510A1C"/>
    <w:rsid w:val="00511F53"/>
    <w:rsid w:val="00517CEE"/>
    <w:rsid w:val="005345E3"/>
    <w:rsid w:val="005502D1"/>
    <w:rsid w:val="005553EF"/>
    <w:rsid w:val="00567E81"/>
    <w:rsid w:val="005732A0"/>
    <w:rsid w:val="00576E4A"/>
    <w:rsid w:val="00584C2E"/>
    <w:rsid w:val="00591A57"/>
    <w:rsid w:val="00597616"/>
    <w:rsid w:val="005B6334"/>
    <w:rsid w:val="005C4190"/>
    <w:rsid w:val="005D0C10"/>
    <w:rsid w:val="005E6066"/>
    <w:rsid w:val="00614D2E"/>
    <w:rsid w:val="006169FF"/>
    <w:rsid w:val="00624F72"/>
    <w:rsid w:val="006455A5"/>
    <w:rsid w:val="00645A69"/>
    <w:rsid w:val="00650F4B"/>
    <w:rsid w:val="00663688"/>
    <w:rsid w:val="00683131"/>
    <w:rsid w:val="006855DB"/>
    <w:rsid w:val="00686342"/>
    <w:rsid w:val="006A3E34"/>
    <w:rsid w:val="006B2581"/>
    <w:rsid w:val="006B262B"/>
    <w:rsid w:val="006E1026"/>
    <w:rsid w:val="006F4530"/>
    <w:rsid w:val="007000D9"/>
    <w:rsid w:val="00705116"/>
    <w:rsid w:val="00747701"/>
    <w:rsid w:val="007515FD"/>
    <w:rsid w:val="007629D3"/>
    <w:rsid w:val="00764834"/>
    <w:rsid w:val="00775F5E"/>
    <w:rsid w:val="00787724"/>
    <w:rsid w:val="00794616"/>
    <w:rsid w:val="007A11AD"/>
    <w:rsid w:val="007A57C8"/>
    <w:rsid w:val="007B2131"/>
    <w:rsid w:val="007C5673"/>
    <w:rsid w:val="007E5ABC"/>
    <w:rsid w:val="008047DE"/>
    <w:rsid w:val="0081629D"/>
    <w:rsid w:val="0082534A"/>
    <w:rsid w:val="00830F23"/>
    <w:rsid w:val="00835726"/>
    <w:rsid w:val="008523A8"/>
    <w:rsid w:val="00852757"/>
    <w:rsid w:val="008633FA"/>
    <w:rsid w:val="008655C0"/>
    <w:rsid w:val="0087551D"/>
    <w:rsid w:val="0089662A"/>
    <w:rsid w:val="008B487F"/>
    <w:rsid w:val="008B4FBE"/>
    <w:rsid w:val="008D30F9"/>
    <w:rsid w:val="008D53B2"/>
    <w:rsid w:val="008D6384"/>
    <w:rsid w:val="008E5140"/>
    <w:rsid w:val="00912169"/>
    <w:rsid w:val="0092037A"/>
    <w:rsid w:val="00921F88"/>
    <w:rsid w:val="009246AD"/>
    <w:rsid w:val="00984B96"/>
    <w:rsid w:val="009918DE"/>
    <w:rsid w:val="009D2663"/>
    <w:rsid w:val="009F0FAC"/>
    <w:rsid w:val="009F2E7E"/>
    <w:rsid w:val="00A02D62"/>
    <w:rsid w:val="00A03284"/>
    <w:rsid w:val="00A10EE0"/>
    <w:rsid w:val="00A20EB5"/>
    <w:rsid w:val="00A27D4C"/>
    <w:rsid w:val="00A3083C"/>
    <w:rsid w:val="00A309AC"/>
    <w:rsid w:val="00A331AE"/>
    <w:rsid w:val="00A460AD"/>
    <w:rsid w:val="00A5196C"/>
    <w:rsid w:val="00A63453"/>
    <w:rsid w:val="00A70593"/>
    <w:rsid w:val="00A727E1"/>
    <w:rsid w:val="00A764EF"/>
    <w:rsid w:val="00A80B38"/>
    <w:rsid w:val="00AB34C5"/>
    <w:rsid w:val="00AD0B81"/>
    <w:rsid w:val="00AD205B"/>
    <w:rsid w:val="00AD6666"/>
    <w:rsid w:val="00AE564E"/>
    <w:rsid w:val="00AF48CD"/>
    <w:rsid w:val="00AF4F6D"/>
    <w:rsid w:val="00AF7F6A"/>
    <w:rsid w:val="00B05A88"/>
    <w:rsid w:val="00B07382"/>
    <w:rsid w:val="00B11E8A"/>
    <w:rsid w:val="00B13CC7"/>
    <w:rsid w:val="00B23830"/>
    <w:rsid w:val="00B44641"/>
    <w:rsid w:val="00B64D75"/>
    <w:rsid w:val="00B7618D"/>
    <w:rsid w:val="00B77734"/>
    <w:rsid w:val="00BA0BE7"/>
    <w:rsid w:val="00BB185F"/>
    <w:rsid w:val="00BB1E6E"/>
    <w:rsid w:val="00BB2F1C"/>
    <w:rsid w:val="00BC4AE7"/>
    <w:rsid w:val="00BC777B"/>
    <w:rsid w:val="00BD0EC3"/>
    <w:rsid w:val="00BD2C44"/>
    <w:rsid w:val="00C077C6"/>
    <w:rsid w:val="00C10EE0"/>
    <w:rsid w:val="00C12221"/>
    <w:rsid w:val="00C12556"/>
    <w:rsid w:val="00C249F3"/>
    <w:rsid w:val="00C329AC"/>
    <w:rsid w:val="00C34AA4"/>
    <w:rsid w:val="00C56152"/>
    <w:rsid w:val="00C56453"/>
    <w:rsid w:val="00C602E1"/>
    <w:rsid w:val="00C6170A"/>
    <w:rsid w:val="00C62DCD"/>
    <w:rsid w:val="00C64222"/>
    <w:rsid w:val="00C70097"/>
    <w:rsid w:val="00C84563"/>
    <w:rsid w:val="00CB5505"/>
    <w:rsid w:val="00D05F2F"/>
    <w:rsid w:val="00D12609"/>
    <w:rsid w:val="00D22C09"/>
    <w:rsid w:val="00D318E5"/>
    <w:rsid w:val="00D32E24"/>
    <w:rsid w:val="00D64896"/>
    <w:rsid w:val="00D7411C"/>
    <w:rsid w:val="00D9388E"/>
    <w:rsid w:val="00DD10A4"/>
    <w:rsid w:val="00DD6DBB"/>
    <w:rsid w:val="00DE37C6"/>
    <w:rsid w:val="00DF0A0F"/>
    <w:rsid w:val="00E02F81"/>
    <w:rsid w:val="00E0673E"/>
    <w:rsid w:val="00E074F2"/>
    <w:rsid w:val="00E176CA"/>
    <w:rsid w:val="00E643BD"/>
    <w:rsid w:val="00E91367"/>
    <w:rsid w:val="00E91482"/>
    <w:rsid w:val="00E923A2"/>
    <w:rsid w:val="00E96302"/>
    <w:rsid w:val="00E978FD"/>
    <w:rsid w:val="00EA4CF9"/>
    <w:rsid w:val="00EA7150"/>
    <w:rsid w:val="00EC53F7"/>
    <w:rsid w:val="00ED0115"/>
    <w:rsid w:val="00ED20F1"/>
    <w:rsid w:val="00F134F5"/>
    <w:rsid w:val="00F21159"/>
    <w:rsid w:val="00F23E21"/>
    <w:rsid w:val="00F255A8"/>
    <w:rsid w:val="00F4471C"/>
    <w:rsid w:val="00F47B85"/>
    <w:rsid w:val="00F54BDD"/>
    <w:rsid w:val="00F5645C"/>
    <w:rsid w:val="00F97E23"/>
    <w:rsid w:val="00FA2063"/>
    <w:rsid w:val="00FE6219"/>
    <w:rsid w:val="00FF2D4B"/>
    <w:rsid w:val="00FF7468"/>
    <w:rsid w:val="00FF765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618C6D"/>
  <w15:docId w15:val="{4048A750-0CAA-486C-A97C-9D23516A5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726"/>
    <w:pPr>
      <w:spacing w:after="240" w:line="480" w:lineRule="auto"/>
    </w:pPr>
    <w:rPr>
      <w:rFonts w:ascii="Times" w:hAnsi="Times"/>
      <w:sz w:val="24"/>
    </w:rPr>
  </w:style>
  <w:style w:type="paragraph" w:styleId="Heading1">
    <w:name w:val="heading 1"/>
    <w:basedOn w:val="Normal"/>
    <w:next w:val="Normal"/>
    <w:link w:val="Heading1Char"/>
    <w:uiPriority w:val="9"/>
    <w:rsid w:val="00835726"/>
    <w:pPr>
      <w:keepNext/>
      <w:keepLines/>
      <w:numPr>
        <w:numId w:val="11"/>
      </w:numPr>
      <w:spacing w:before="240" w:after="0" w:line="360" w:lineRule="auto"/>
      <w:outlineLvl w:val="0"/>
    </w:pPr>
    <w:rPr>
      <w:rFonts w:asciiTheme="majorHAnsi" w:eastAsiaTheme="majorEastAsia" w:hAnsiTheme="majorHAnsi" w:cstheme="majorBidi"/>
      <w:color w:val="365F91" w:themeColor="accent1" w:themeShade="BF"/>
      <w:sz w:val="32"/>
      <w:szCs w:val="32"/>
      <w:lang w:eastAsia="ja-JP"/>
    </w:rPr>
  </w:style>
  <w:style w:type="paragraph" w:styleId="Heading2">
    <w:name w:val="heading 2"/>
    <w:basedOn w:val="Normal"/>
    <w:next w:val="Normal"/>
    <w:link w:val="Heading2Char"/>
    <w:uiPriority w:val="9"/>
    <w:semiHidden/>
    <w:unhideWhenUsed/>
    <w:qFormat/>
    <w:rsid w:val="00835726"/>
    <w:pPr>
      <w:keepNext/>
      <w:keepLines/>
      <w:numPr>
        <w:ilvl w:val="1"/>
        <w:numId w:val="11"/>
      </w:numPr>
      <w:spacing w:before="40" w:after="0" w:line="360" w:lineRule="auto"/>
      <w:outlineLvl w:val="1"/>
    </w:pPr>
    <w:rPr>
      <w:rFonts w:asciiTheme="majorHAnsi" w:eastAsiaTheme="majorEastAsia" w:hAnsiTheme="majorHAnsi" w:cstheme="majorBidi"/>
      <w:color w:val="365F91" w:themeColor="accent1" w:themeShade="BF"/>
      <w:sz w:val="26"/>
      <w:szCs w:val="26"/>
      <w:lang w:eastAsia="ja-JP"/>
    </w:rPr>
  </w:style>
  <w:style w:type="paragraph" w:styleId="Heading3">
    <w:name w:val="heading 3"/>
    <w:basedOn w:val="Normal"/>
    <w:next w:val="Normal"/>
    <w:link w:val="Heading3Char"/>
    <w:uiPriority w:val="9"/>
    <w:semiHidden/>
    <w:unhideWhenUsed/>
    <w:qFormat/>
    <w:rsid w:val="00835726"/>
    <w:pPr>
      <w:keepNext/>
      <w:keepLines/>
      <w:numPr>
        <w:ilvl w:val="2"/>
        <w:numId w:val="11"/>
      </w:numPr>
      <w:spacing w:before="40" w:after="0" w:line="360" w:lineRule="auto"/>
      <w:outlineLvl w:val="2"/>
    </w:pPr>
    <w:rPr>
      <w:rFonts w:asciiTheme="majorHAnsi" w:eastAsiaTheme="majorEastAsia" w:hAnsiTheme="majorHAnsi" w:cstheme="majorBidi"/>
      <w:color w:val="243F60" w:themeColor="accent1" w:themeShade="7F"/>
      <w:szCs w:val="24"/>
      <w:lang w:eastAsia="ja-JP"/>
    </w:rPr>
  </w:style>
  <w:style w:type="paragraph" w:styleId="Heading4">
    <w:name w:val="heading 4"/>
    <w:basedOn w:val="Normal"/>
    <w:next w:val="Normal"/>
    <w:link w:val="Heading4Char"/>
    <w:uiPriority w:val="9"/>
    <w:semiHidden/>
    <w:unhideWhenUsed/>
    <w:qFormat/>
    <w:rsid w:val="00835726"/>
    <w:pPr>
      <w:keepNext/>
      <w:keepLines/>
      <w:numPr>
        <w:ilvl w:val="3"/>
        <w:numId w:val="11"/>
      </w:numPr>
      <w:spacing w:before="40" w:after="0" w:line="360" w:lineRule="auto"/>
      <w:outlineLvl w:val="3"/>
    </w:pPr>
    <w:rPr>
      <w:rFonts w:asciiTheme="majorHAnsi" w:eastAsiaTheme="majorEastAsia" w:hAnsiTheme="majorHAnsi" w:cstheme="majorBidi"/>
      <w:i/>
      <w:iCs/>
      <w:color w:val="365F91" w:themeColor="accent1" w:themeShade="BF"/>
      <w:szCs w:val="24"/>
      <w:lang w:eastAsia="ja-JP"/>
    </w:rPr>
  </w:style>
  <w:style w:type="paragraph" w:styleId="Heading5">
    <w:name w:val="heading 5"/>
    <w:basedOn w:val="Normal"/>
    <w:next w:val="Normal"/>
    <w:link w:val="Heading5Char"/>
    <w:uiPriority w:val="9"/>
    <w:semiHidden/>
    <w:unhideWhenUsed/>
    <w:qFormat/>
    <w:rsid w:val="00835726"/>
    <w:pPr>
      <w:keepNext/>
      <w:keepLines/>
      <w:numPr>
        <w:ilvl w:val="4"/>
        <w:numId w:val="11"/>
      </w:numPr>
      <w:spacing w:before="40" w:after="0" w:line="360" w:lineRule="auto"/>
      <w:outlineLvl w:val="4"/>
    </w:pPr>
    <w:rPr>
      <w:rFonts w:asciiTheme="majorHAnsi" w:eastAsiaTheme="majorEastAsia" w:hAnsiTheme="majorHAnsi" w:cstheme="majorBidi"/>
      <w:color w:val="365F91" w:themeColor="accent1" w:themeShade="BF"/>
      <w:szCs w:val="24"/>
      <w:lang w:eastAsia="ja-JP"/>
    </w:rPr>
  </w:style>
  <w:style w:type="paragraph" w:styleId="Heading6">
    <w:name w:val="heading 6"/>
    <w:basedOn w:val="Normal"/>
    <w:next w:val="Normal"/>
    <w:link w:val="Heading6Char"/>
    <w:uiPriority w:val="9"/>
    <w:semiHidden/>
    <w:unhideWhenUsed/>
    <w:qFormat/>
    <w:rsid w:val="00835726"/>
    <w:pPr>
      <w:keepNext/>
      <w:keepLines/>
      <w:numPr>
        <w:ilvl w:val="5"/>
        <w:numId w:val="11"/>
      </w:numPr>
      <w:spacing w:before="40" w:after="0" w:line="360" w:lineRule="auto"/>
      <w:outlineLvl w:val="5"/>
    </w:pPr>
    <w:rPr>
      <w:rFonts w:asciiTheme="majorHAnsi" w:eastAsiaTheme="majorEastAsia" w:hAnsiTheme="majorHAnsi" w:cstheme="majorBidi"/>
      <w:color w:val="243F60" w:themeColor="accent1" w:themeShade="7F"/>
      <w:szCs w:val="24"/>
      <w:lang w:eastAsia="ja-JP"/>
    </w:rPr>
  </w:style>
  <w:style w:type="paragraph" w:styleId="Heading7">
    <w:name w:val="heading 7"/>
    <w:basedOn w:val="Normal"/>
    <w:next w:val="Normal"/>
    <w:link w:val="Heading7Char"/>
    <w:uiPriority w:val="9"/>
    <w:semiHidden/>
    <w:unhideWhenUsed/>
    <w:qFormat/>
    <w:rsid w:val="00835726"/>
    <w:pPr>
      <w:keepNext/>
      <w:keepLines/>
      <w:numPr>
        <w:ilvl w:val="6"/>
        <w:numId w:val="11"/>
      </w:numPr>
      <w:spacing w:before="40" w:after="0" w:line="360" w:lineRule="auto"/>
      <w:outlineLvl w:val="6"/>
    </w:pPr>
    <w:rPr>
      <w:rFonts w:asciiTheme="majorHAnsi" w:eastAsiaTheme="majorEastAsia" w:hAnsiTheme="majorHAnsi" w:cstheme="majorBidi"/>
      <w:i/>
      <w:iCs/>
      <w:color w:val="243F60" w:themeColor="accent1" w:themeShade="7F"/>
      <w:szCs w:val="24"/>
      <w:lang w:eastAsia="ja-JP"/>
    </w:rPr>
  </w:style>
  <w:style w:type="paragraph" w:styleId="Heading8">
    <w:name w:val="heading 8"/>
    <w:basedOn w:val="Normal"/>
    <w:next w:val="Normal"/>
    <w:link w:val="Heading8Char"/>
    <w:uiPriority w:val="9"/>
    <w:semiHidden/>
    <w:unhideWhenUsed/>
    <w:qFormat/>
    <w:rsid w:val="00835726"/>
    <w:pPr>
      <w:keepNext/>
      <w:keepLines/>
      <w:numPr>
        <w:ilvl w:val="7"/>
        <w:numId w:val="11"/>
      </w:numPr>
      <w:spacing w:before="40" w:after="0" w:line="360" w:lineRule="auto"/>
      <w:outlineLvl w:val="7"/>
    </w:pPr>
    <w:rPr>
      <w:rFonts w:asciiTheme="majorHAnsi" w:eastAsiaTheme="majorEastAsia" w:hAnsiTheme="majorHAnsi" w:cstheme="majorBidi"/>
      <w:color w:val="272727" w:themeColor="text1" w:themeTint="D8"/>
      <w:sz w:val="21"/>
      <w:szCs w:val="21"/>
      <w:lang w:eastAsia="ja-JP"/>
    </w:rPr>
  </w:style>
  <w:style w:type="paragraph" w:styleId="Heading9">
    <w:name w:val="heading 9"/>
    <w:basedOn w:val="Normal"/>
    <w:next w:val="Normal"/>
    <w:link w:val="Heading9Char"/>
    <w:uiPriority w:val="9"/>
    <w:semiHidden/>
    <w:unhideWhenUsed/>
    <w:qFormat/>
    <w:rsid w:val="00835726"/>
    <w:pPr>
      <w:keepNext/>
      <w:keepLines/>
      <w:numPr>
        <w:ilvl w:val="8"/>
        <w:numId w:val="11"/>
      </w:numPr>
      <w:spacing w:before="40" w:after="0" w:line="360" w:lineRule="auto"/>
      <w:outlineLvl w:val="8"/>
    </w:pPr>
    <w:rPr>
      <w:rFonts w:asciiTheme="majorHAnsi" w:eastAsiaTheme="majorEastAsia" w:hAnsiTheme="majorHAnsi" w:cstheme="majorBidi"/>
      <w:i/>
      <w:iCs/>
      <w:color w:val="272727" w:themeColor="text1" w:themeTint="D8"/>
      <w:sz w:val="21"/>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ind w:firstLine="187"/>
    </w:pPr>
  </w:style>
  <w:style w:type="paragraph" w:customStyle="1" w:styleId="TAMainText">
    <w:name w:val="TA_Main_Text"/>
    <w:basedOn w:val="Normal"/>
    <w:pPr>
      <w:spacing w:after="0"/>
      <w:ind w:firstLine="202"/>
    </w:pPr>
  </w:style>
  <w:style w:type="paragraph" w:customStyle="1" w:styleId="BATitle">
    <w:name w:val="BA_Title"/>
    <w:basedOn w:val="Normal"/>
    <w:next w:val="BBAuthorName"/>
    <w:pPr>
      <w:spacing w:before="720" w:after="360"/>
      <w:jc w:val="center"/>
    </w:pPr>
    <w:rPr>
      <w:rFonts w:ascii="Times New Roman" w:hAnsi="Times New Roman"/>
      <w:sz w:val="44"/>
    </w:rPr>
  </w:style>
  <w:style w:type="paragraph" w:customStyle="1" w:styleId="BBAuthorName">
    <w:name w:val="BB_Author_Name"/>
    <w:basedOn w:val="Normal"/>
    <w:next w:val="BCAuthorAddress"/>
    <w:pPr>
      <w:jc w:val="center"/>
    </w:pPr>
    <w:rPr>
      <w:i/>
    </w:rPr>
  </w:style>
  <w:style w:type="paragraph" w:customStyle="1" w:styleId="BCAuthorAddress">
    <w:name w:val="BC_Author_Address"/>
    <w:basedOn w:val="Normal"/>
    <w:next w:val="BIEmailAddress"/>
    <w:pPr>
      <w:jc w:val="center"/>
    </w:pPr>
  </w:style>
  <w:style w:type="paragraph" w:customStyle="1" w:styleId="BIEmailAddress">
    <w:name w:val="BI_Email_Address"/>
    <w:basedOn w:val="Normal"/>
    <w:next w:val="AIReceivedDate"/>
  </w:style>
  <w:style w:type="paragraph" w:customStyle="1" w:styleId="AIReceivedDate">
    <w:name w:val="AI_Received_Date"/>
    <w:basedOn w:val="Normal"/>
    <w:next w:val="BDAbstract"/>
    <w:rPr>
      <w:b/>
    </w:rPr>
  </w:style>
  <w:style w:type="paragraph" w:customStyle="1" w:styleId="BDAbstract">
    <w:name w:val="BD_Abstract"/>
    <w:basedOn w:val="Normal"/>
    <w:next w:val="TAMainText"/>
    <w:pPr>
      <w:spacing w:before="360" w:after="360"/>
    </w:pPr>
  </w:style>
  <w:style w:type="paragraph" w:customStyle="1" w:styleId="TDAcknowledgments">
    <w:name w:val="TD_Acknowledgments"/>
    <w:basedOn w:val="Normal"/>
    <w:next w:val="Normal"/>
    <w:pPr>
      <w:spacing w:before="200"/>
      <w:ind w:firstLine="202"/>
    </w:pPr>
  </w:style>
  <w:style w:type="paragraph" w:customStyle="1" w:styleId="TESupportingInformation">
    <w:name w:val="TE_Supporting_Information"/>
    <w:basedOn w:val="Normal"/>
    <w:next w:val="Normal"/>
    <w:pPr>
      <w:ind w:firstLine="187"/>
    </w:pPr>
  </w:style>
  <w:style w:type="paragraph" w:customStyle="1" w:styleId="VCSchemeTitle">
    <w:name w:val="VC_Scheme_Title"/>
    <w:basedOn w:val="Normal"/>
    <w:next w:val="Normal"/>
  </w:style>
  <w:style w:type="paragraph" w:customStyle="1" w:styleId="VDTableTitle">
    <w:name w:val="VD_Table_Title"/>
    <w:basedOn w:val="Normal"/>
    <w:next w:val="Normal"/>
  </w:style>
  <w:style w:type="paragraph" w:customStyle="1" w:styleId="VAFigureCaption">
    <w:name w:val="VA_Figure_Caption"/>
    <w:basedOn w:val="Normal"/>
    <w:next w:val="Normal"/>
  </w:style>
  <w:style w:type="paragraph" w:customStyle="1" w:styleId="VBChartTitle">
    <w:name w:val="VB_Chart_Title"/>
    <w:basedOn w:val="Normal"/>
    <w:next w:val="Normal"/>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style>
  <w:style w:type="paragraph" w:customStyle="1" w:styleId="BEAuthorBiography">
    <w:name w:val="BE_Author_Biography"/>
    <w:basedOn w:val="Normal"/>
  </w:style>
  <w:style w:type="paragraph" w:customStyle="1" w:styleId="FACorrespondingAuthorFootnote">
    <w:name w:val="FA_Corresponding_Author_Footnote"/>
    <w:basedOn w:val="Normal"/>
    <w:next w:val="TAMainText"/>
  </w:style>
  <w:style w:type="paragraph" w:customStyle="1" w:styleId="SNSynopsisTOC">
    <w:name w:val="SN_Synopsis_TOC"/>
    <w:basedOn w:val="Normal"/>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BGKeywords">
    <w:name w:val="BG_Keywords"/>
    <w:basedOn w:val="Normal"/>
  </w:style>
  <w:style w:type="paragraph" w:customStyle="1" w:styleId="BHBriefs">
    <w:name w:val="BH_Briefs"/>
    <w:basedOn w:val="Normal"/>
  </w:style>
  <w:style w:type="character" w:styleId="PageNumber">
    <w:name w:val="page number"/>
    <w:basedOn w:val="DefaultParagraphFont"/>
  </w:style>
  <w:style w:type="paragraph" w:styleId="BalloonText">
    <w:name w:val="Balloon Text"/>
    <w:basedOn w:val="Normal"/>
    <w:link w:val="BalloonTextChar"/>
    <w:uiPriority w:val="99"/>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character" w:customStyle="1" w:styleId="Heading1Char">
    <w:name w:val="Heading 1 Char"/>
    <w:basedOn w:val="DefaultParagraphFont"/>
    <w:link w:val="Heading1"/>
    <w:uiPriority w:val="9"/>
    <w:rsid w:val="00835726"/>
    <w:rPr>
      <w:rFonts w:asciiTheme="majorHAnsi" w:eastAsiaTheme="majorEastAsia" w:hAnsiTheme="majorHAnsi" w:cstheme="majorBidi"/>
      <w:color w:val="365F91" w:themeColor="accent1" w:themeShade="BF"/>
      <w:sz w:val="32"/>
      <w:szCs w:val="32"/>
      <w:lang w:eastAsia="ja-JP"/>
    </w:rPr>
  </w:style>
  <w:style w:type="character" w:customStyle="1" w:styleId="Heading2Char">
    <w:name w:val="Heading 2 Char"/>
    <w:basedOn w:val="DefaultParagraphFont"/>
    <w:link w:val="Heading2"/>
    <w:uiPriority w:val="9"/>
    <w:semiHidden/>
    <w:rsid w:val="00835726"/>
    <w:rPr>
      <w:rFonts w:asciiTheme="majorHAnsi" w:eastAsiaTheme="majorEastAsia" w:hAnsiTheme="majorHAnsi" w:cstheme="majorBidi"/>
      <w:color w:val="365F91" w:themeColor="accent1" w:themeShade="BF"/>
      <w:sz w:val="26"/>
      <w:szCs w:val="26"/>
      <w:lang w:eastAsia="ja-JP"/>
    </w:rPr>
  </w:style>
  <w:style w:type="character" w:customStyle="1" w:styleId="Heading3Char">
    <w:name w:val="Heading 3 Char"/>
    <w:basedOn w:val="DefaultParagraphFont"/>
    <w:link w:val="Heading3"/>
    <w:uiPriority w:val="9"/>
    <w:semiHidden/>
    <w:rsid w:val="00835726"/>
    <w:rPr>
      <w:rFonts w:asciiTheme="majorHAnsi" w:eastAsiaTheme="majorEastAsia" w:hAnsiTheme="majorHAnsi" w:cstheme="majorBidi"/>
      <w:color w:val="243F60" w:themeColor="accent1" w:themeShade="7F"/>
      <w:sz w:val="24"/>
      <w:szCs w:val="24"/>
      <w:lang w:eastAsia="ja-JP"/>
    </w:rPr>
  </w:style>
  <w:style w:type="character" w:customStyle="1" w:styleId="Heading4Char">
    <w:name w:val="Heading 4 Char"/>
    <w:basedOn w:val="DefaultParagraphFont"/>
    <w:link w:val="Heading4"/>
    <w:uiPriority w:val="9"/>
    <w:semiHidden/>
    <w:rsid w:val="00835726"/>
    <w:rPr>
      <w:rFonts w:asciiTheme="majorHAnsi" w:eastAsiaTheme="majorEastAsia" w:hAnsiTheme="majorHAnsi" w:cstheme="majorBidi"/>
      <w:i/>
      <w:iCs/>
      <w:color w:val="365F91" w:themeColor="accent1" w:themeShade="BF"/>
      <w:sz w:val="24"/>
      <w:szCs w:val="24"/>
      <w:lang w:eastAsia="ja-JP"/>
    </w:rPr>
  </w:style>
  <w:style w:type="character" w:customStyle="1" w:styleId="Heading5Char">
    <w:name w:val="Heading 5 Char"/>
    <w:basedOn w:val="DefaultParagraphFont"/>
    <w:link w:val="Heading5"/>
    <w:uiPriority w:val="9"/>
    <w:semiHidden/>
    <w:rsid w:val="00835726"/>
    <w:rPr>
      <w:rFonts w:asciiTheme="majorHAnsi" w:eastAsiaTheme="majorEastAsia" w:hAnsiTheme="majorHAnsi" w:cstheme="majorBidi"/>
      <w:color w:val="365F91" w:themeColor="accent1" w:themeShade="BF"/>
      <w:sz w:val="24"/>
      <w:szCs w:val="24"/>
      <w:lang w:eastAsia="ja-JP"/>
    </w:rPr>
  </w:style>
  <w:style w:type="character" w:customStyle="1" w:styleId="Heading6Char">
    <w:name w:val="Heading 6 Char"/>
    <w:basedOn w:val="DefaultParagraphFont"/>
    <w:link w:val="Heading6"/>
    <w:uiPriority w:val="9"/>
    <w:semiHidden/>
    <w:rsid w:val="00835726"/>
    <w:rPr>
      <w:rFonts w:asciiTheme="majorHAnsi" w:eastAsiaTheme="majorEastAsia" w:hAnsiTheme="majorHAnsi" w:cstheme="majorBidi"/>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835726"/>
    <w:rPr>
      <w:rFonts w:asciiTheme="majorHAnsi" w:eastAsiaTheme="majorEastAsia" w:hAnsiTheme="majorHAnsi" w:cstheme="majorBidi"/>
      <w:i/>
      <w:iCs/>
      <w:color w:val="243F60" w:themeColor="accent1" w:themeShade="7F"/>
      <w:sz w:val="24"/>
      <w:szCs w:val="24"/>
      <w:lang w:eastAsia="ja-JP"/>
    </w:rPr>
  </w:style>
  <w:style w:type="character" w:customStyle="1" w:styleId="Heading8Char">
    <w:name w:val="Heading 8 Char"/>
    <w:basedOn w:val="DefaultParagraphFont"/>
    <w:link w:val="Heading8"/>
    <w:uiPriority w:val="9"/>
    <w:semiHidden/>
    <w:rsid w:val="00835726"/>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uiPriority w:val="9"/>
    <w:semiHidden/>
    <w:rsid w:val="00835726"/>
    <w:rPr>
      <w:rFonts w:asciiTheme="majorHAnsi" w:eastAsiaTheme="majorEastAsia" w:hAnsiTheme="majorHAnsi" w:cstheme="majorBidi"/>
      <w:i/>
      <w:iCs/>
      <w:color w:val="272727" w:themeColor="text1" w:themeTint="D8"/>
      <w:sz w:val="21"/>
      <w:szCs w:val="21"/>
      <w:lang w:eastAsia="ja-JP"/>
    </w:rPr>
  </w:style>
  <w:style w:type="paragraph" w:customStyle="1" w:styleId="Title1">
    <w:name w:val="Title1"/>
    <w:basedOn w:val="Normal"/>
    <w:next w:val="Normal"/>
    <w:rsid w:val="00835726"/>
    <w:pPr>
      <w:spacing w:before="120" w:line="480" w:lineRule="exact"/>
    </w:pPr>
    <w:rPr>
      <w:rFonts w:ascii="Arial" w:eastAsia="MS Mincho" w:hAnsi="Arial" w:cstheme="majorBidi"/>
      <w:b/>
      <w:sz w:val="32"/>
      <w:szCs w:val="28"/>
      <w:lang w:eastAsia="ja-JP"/>
    </w:rPr>
  </w:style>
  <w:style w:type="paragraph" w:customStyle="1" w:styleId="Authors">
    <w:name w:val="Authors"/>
    <w:basedOn w:val="Normal"/>
    <w:rsid w:val="00835726"/>
    <w:pPr>
      <w:spacing w:before="120" w:after="120" w:line="320" w:lineRule="exact"/>
    </w:pPr>
    <w:rPr>
      <w:rFonts w:ascii="Arial" w:eastAsia="MS Mincho" w:hAnsi="Arial" w:cstheme="majorBidi"/>
      <w:sz w:val="22"/>
      <w:szCs w:val="24"/>
      <w:lang w:val="en-GB" w:eastAsia="ja-JP"/>
    </w:rPr>
  </w:style>
  <w:style w:type="paragraph" w:customStyle="1" w:styleId="Dedication">
    <w:name w:val="Dedication"/>
    <w:basedOn w:val="Normal"/>
    <w:rsid w:val="00835726"/>
    <w:pPr>
      <w:spacing w:before="230" w:after="360" w:line="230" w:lineRule="exact"/>
    </w:pPr>
    <w:rPr>
      <w:rFonts w:ascii="Arial" w:eastAsia="MS Mincho" w:hAnsi="Arial" w:cstheme="majorBidi"/>
      <w:sz w:val="17"/>
      <w:szCs w:val="24"/>
      <w:lang w:eastAsia="ja-JP"/>
    </w:rPr>
  </w:style>
  <w:style w:type="paragraph" w:customStyle="1" w:styleId="P1withoutIndendation">
    <w:name w:val="P1_without_Indendation"/>
    <w:basedOn w:val="Normal"/>
    <w:link w:val="P1withoutIndendationChar"/>
    <w:rsid w:val="00835726"/>
    <w:pPr>
      <w:spacing w:line="225" w:lineRule="exact"/>
    </w:pPr>
    <w:rPr>
      <w:rFonts w:ascii="Arial" w:eastAsia="MS Mincho" w:hAnsi="Arial" w:cstheme="majorBidi"/>
      <w:sz w:val="17"/>
      <w:szCs w:val="24"/>
      <w:lang w:eastAsia="ja-JP"/>
    </w:rPr>
  </w:style>
  <w:style w:type="paragraph" w:customStyle="1" w:styleId="History">
    <w:name w:val="History"/>
    <w:basedOn w:val="Normal"/>
    <w:rsid w:val="00835726"/>
    <w:pPr>
      <w:spacing w:before="230" w:after="460" w:line="180" w:lineRule="exact"/>
    </w:pPr>
    <w:rPr>
      <w:rFonts w:ascii="Arial" w:eastAsia="MS Mincho" w:hAnsi="Arial" w:cstheme="majorBidi"/>
      <w:sz w:val="14"/>
      <w:szCs w:val="16"/>
      <w:lang w:eastAsia="ja-JP"/>
    </w:rPr>
  </w:style>
  <w:style w:type="paragraph" w:customStyle="1" w:styleId="Adress">
    <w:name w:val="Adress"/>
    <w:basedOn w:val="Normal"/>
    <w:rsid w:val="00835726"/>
    <w:pPr>
      <w:spacing w:line="180" w:lineRule="exact"/>
      <w:ind w:left="425" w:hanging="425"/>
    </w:pPr>
    <w:rPr>
      <w:rFonts w:ascii="Arial" w:eastAsia="MS Mincho" w:hAnsi="Arial" w:cstheme="majorBidi"/>
      <w:sz w:val="14"/>
      <w:lang w:eastAsia="ja-JP"/>
    </w:rPr>
  </w:style>
  <w:style w:type="paragraph" w:customStyle="1" w:styleId="Footnote">
    <w:name w:val="Footnote"/>
    <w:basedOn w:val="Adress"/>
    <w:rsid w:val="00835726"/>
    <w:pPr>
      <w:spacing w:before="120"/>
    </w:pPr>
    <w:rPr>
      <w:szCs w:val="14"/>
      <w:lang w:val="en-GB"/>
    </w:rPr>
  </w:style>
  <w:style w:type="paragraph" w:customStyle="1" w:styleId="References">
    <w:name w:val="References"/>
    <w:basedOn w:val="Normal"/>
    <w:rsid w:val="00835726"/>
    <w:pPr>
      <w:spacing w:line="200" w:lineRule="exact"/>
      <w:ind w:left="425" w:hanging="425"/>
    </w:pPr>
    <w:rPr>
      <w:rFonts w:ascii="Arial" w:eastAsia="MS Mincho" w:hAnsi="Arial" w:cstheme="majorBidi"/>
      <w:sz w:val="14"/>
      <w:szCs w:val="14"/>
      <w:lang w:val="en-GB" w:eastAsia="ja-JP"/>
    </w:rPr>
  </w:style>
  <w:style w:type="paragraph" w:customStyle="1" w:styleId="ColumnTitle">
    <w:name w:val="ColumnTitle"/>
    <w:basedOn w:val="Normal"/>
    <w:rsid w:val="00835726"/>
    <w:pPr>
      <w:pBdr>
        <w:bottom w:val="single" w:sz="36" w:space="1" w:color="DDDDDD"/>
      </w:pBdr>
      <w:spacing w:after="320" w:line="360" w:lineRule="auto"/>
      <w:jc w:val="right"/>
    </w:pPr>
    <w:rPr>
      <w:rFonts w:ascii="Arial" w:eastAsia="MS Mincho" w:hAnsi="Arial" w:cs="Arial"/>
      <w:b/>
      <w:color w:val="C0C0C0"/>
      <w:sz w:val="36"/>
      <w:szCs w:val="36"/>
      <w:lang w:val="en-GB" w:eastAsia="ja-JP"/>
    </w:rPr>
  </w:style>
  <w:style w:type="paragraph" w:customStyle="1" w:styleId="ExperimentalSection">
    <w:name w:val="ExperimentalSection"/>
    <w:basedOn w:val="Normal"/>
    <w:rsid w:val="00835726"/>
    <w:pPr>
      <w:spacing w:line="200" w:lineRule="exact"/>
    </w:pPr>
    <w:rPr>
      <w:rFonts w:ascii="Arial" w:eastAsia="MS Mincho" w:hAnsi="Arial" w:cstheme="majorBidi"/>
      <w:sz w:val="15"/>
      <w:szCs w:val="14"/>
      <w:lang w:val="en-GB" w:eastAsia="ja-JP"/>
    </w:rPr>
  </w:style>
  <w:style w:type="paragraph" w:customStyle="1" w:styleId="HExperimentalSection">
    <w:name w:val="HExperimental_Section"/>
    <w:basedOn w:val="Normal"/>
    <w:autoRedefine/>
    <w:rsid w:val="00835726"/>
    <w:pPr>
      <w:spacing w:before="460" w:after="230" w:line="230" w:lineRule="atLeast"/>
    </w:pPr>
    <w:rPr>
      <w:rFonts w:ascii="Arial" w:eastAsia="MS Mincho" w:hAnsi="Arial" w:cstheme="majorBidi"/>
      <w:b/>
      <w:sz w:val="22"/>
      <w:lang w:eastAsia="ja-JP"/>
    </w:rPr>
  </w:style>
  <w:style w:type="paragraph" w:customStyle="1" w:styleId="SchemeCaption">
    <w:name w:val="SchemeCaption"/>
    <w:basedOn w:val="Normal"/>
    <w:rsid w:val="00835726"/>
    <w:pPr>
      <w:spacing w:before="230" w:after="460" w:line="180" w:lineRule="exact"/>
    </w:pPr>
    <w:rPr>
      <w:rFonts w:ascii="Arial" w:eastAsia="MS Mincho" w:hAnsi="Arial" w:cstheme="majorBidi"/>
      <w:sz w:val="14"/>
      <w:szCs w:val="14"/>
      <w:lang w:val="en-GB" w:eastAsia="ja-JP"/>
    </w:rPr>
  </w:style>
  <w:style w:type="paragraph" w:customStyle="1" w:styleId="FigureCaption">
    <w:name w:val="FigureCaption"/>
    <w:basedOn w:val="Normal"/>
    <w:rsid w:val="00835726"/>
    <w:pPr>
      <w:spacing w:before="230" w:after="460" w:line="180" w:lineRule="exact"/>
    </w:pPr>
    <w:rPr>
      <w:rFonts w:ascii="Arial" w:eastAsia="MS Mincho" w:hAnsi="Arial" w:cstheme="majorBidi"/>
      <w:sz w:val="14"/>
      <w:szCs w:val="14"/>
      <w:lang w:val="en-GB" w:eastAsia="ja-JP"/>
    </w:rPr>
  </w:style>
  <w:style w:type="paragraph" w:customStyle="1" w:styleId="TableCaption">
    <w:name w:val="TableCaption"/>
    <w:basedOn w:val="Normal"/>
    <w:rsid w:val="00835726"/>
    <w:pPr>
      <w:spacing w:after="120" w:line="180" w:lineRule="exact"/>
    </w:pPr>
    <w:rPr>
      <w:rFonts w:ascii="Arial" w:eastAsia="MS Mincho" w:hAnsi="Arial" w:cstheme="majorBidi"/>
      <w:sz w:val="14"/>
      <w:szCs w:val="14"/>
      <w:lang w:val="en-GB" w:eastAsia="ja-JP"/>
    </w:rPr>
  </w:style>
  <w:style w:type="paragraph" w:customStyle="1" w:styleId="TableHead">
    <w:name w:val="TableHead"/>
    <w:basedOn w:val="TableCaption"/>
    <w:rsid w:val="00835726"/>
    <w:pPr>
      <w:pBdr>
        <w:top w:val="single" w:sz="4" w:space="4" w:color="FFFFFF"/>
        <w:left w:val="single" w:sz="4" w:space="4" w:color="FFFFFF"/>
        <w:bottom w:val="single" w:sz="4" w:space="4" w:color="FFFFFF"/>
        <w:right w:val="single" w:sz="4" w:space="4" w:color="FFFFFF"/>
      </w:pBdr>
      <w:spacing w:after="0"/>
    </w:pPr>
  </w:style>
  <w:style w:type="paragraph" w:customStyle="1" w:styleId="TableBody">
    <w:name w:val="TableBody"/>
    <w:basedOn w:val="TableHead"/>
    <w:rsid w:val="00835726"/>
  </w:style>
  <w:style w:type="paragraph" w:customStyle="1" w:styleId="TableFoot">
    <w:name w:val="TableFoot"/>
    <w:basedOn w:val="TableBody"/>
    <w:rsid w:val="00835726"/>
    <w:pPr>
      <w:spacing w:before="60" w:after="60"/>
    </w:pPr>
  </w:style>
  <w:style w:type="paragraph" w:customStyle="1" w:styleId="Keywords">
    <w:name w:val="Keywords"/>
    <w:basedOn w:val="Normal"/>
    <w:rsid w:val="00835726"/>
    <w:pPr>
      <w:spacing w:before="240" w:line="250" w:lineRule="exact"/>
    </w:pPr>
    <w:rPr>
      <w:rFonts w:ascii="Arial" w:eastAsia="MS Mincho" w:hAnsi="Arial" w:cstheme="majorBidi"/>
      <w:sz w:val="17"/>
      <w:lang w:val="en-GB" w:eastAsia="ja-JP"/>
    </w:rPr>
  </w:style>
  <w:style w:type="paragraph" w:customStyle="1" w:styleId="ManuscriptID">
    <w:name w:val="ManuscriptID"/>
    <w:basedOn w:val="Normal"/>
    <w:rsid w:val="00835726"/>
    <w:pPr>
      <w:spacing w:before="220" w:line="230" w:lineRule="exact"/>
    </w:pPr>
    <w:rPr>
      <w:rFonts w:ascii="Arial" w:eastAsia="MS Mincho" w:hAnsi="Arial" w:cstheme="majorBidi"/>
      <w:b/>
      <w:sz w:val="17"/>
      <w:szCs w:val="15"/>
      <w:lang w:val="en-GB" w:eastAsia="ja-JP"/>
    </w:rPr>
  </w:style>
  <w:style w:type="paragraph" w:customStyle="1" w:styleId="AuthorsTOC">
    <w:name w:val="Authors_TOC"/>
    <w:basedOn w:val="Authors"/>
    <w:rsid w:val="00835726"/>
    <w:pPr>
      <w:spacing w:after="0" w:line="225" w:lineRule="atLeast"/>
    </w:pPr>
    <w:rPr>
      <w:i/>
      <w:sz w:val="17"/>
      <w:szCs w:val="20"/>
    </w:rPr>
  </w:style>
  <w:style w:type="paragraph" w:customStyle="1" w:styleId="TitleTOC">
    <w:name w:val="Title_TOC"/>
    <w:basedOn w:val="AuthorsTOC"/>
    <w:rsid w:val="00835726"/>
    <w:rPr>
      <w:b/>
      <w:i w:val="0"/>
    </w:rPr>
  </w:style>
  <w:style w:type="paragraph" w:customStyle="1" w:styleId="TableOfContentText">
    <w:name w:val="TableOfContentText"/>
    <w:basedOn w:val="AuthorsTOC"/>
    <w:rsid w:val="00835726"/>
    <w:rPr>
      <w:i w:val="0"/>
      <w:color w:val="000000"/>
    </w:rPr>
  </w:style>
  <w:style w:type="paragraph" w:customStyle="1" w:styleId="P1withIndendation">
    <w:name w:val="P1_with_Indendation"/>
    <w:basedOn w:val="TableCaption"/>
    <w:rsid w:val="00835726"/>
    <w:pPr>
      <w:spacing w:line="225" w:lineRule="exact"/>
      <w:ind w:firstLine="284"/>
    </w:pPr>
    <w:rPr>
      <w:sz w:val="17"/>
    </w:rPr>
  </w:style>
  <w:style w:type="paragraph" w:customStyle="1" w:styleId="HAcknowledgements">
    <w:name w:val="HAcknowledgements"/>
    <w:basedOn w:val="Normal"/>
    <w:rsid w:val="00835726"/>
    <w:pPr>
      <w:spacing w:before="480" w:after="230" w:line="230" w:lineRule="atLeast"/>
    </w:pPr>
    <w:rPr>
      <w:rFonts w:ascii="Arial" w:eastAsia="MS Mincho" w:hAnsi="Arial" w:cstheme="majorBidi"/>
      <w:b/>
      <w:sz w:val="22"/>
      <w:szCs w:val="24"/>
      <w:lang w:val="en-GB" w:eastAsia="ja-JP"/>
    </w:rPr>
  </w:style>
  <w:style w:type="paragraph" w:customStyle="1" w:styleId="Acknowledgements">
    <w:name w:val="Acknowledgements"/>
    <w:basedOn w:val="P1withoutIndendation"/>
    <w:rsid w:val="00835726"/>
    <w:pPr>
      <w:spacing w:line="230" w:lineRule="atLeast"/>
    </w:pPr>
  </w:style>
  <w:style w:type="paragraph" w:customStyle="1" w:styleId="ColumnTitleTOC">
    <w:name w:val="ColumnTitle_TOC"/>
    <w:basedOn w:val="ColumnTitle"/>
    <w:rsid w:val="00835726"/>
    <w:pPr>
      <w:pBdr>
        <w:bottom w:val="single" w:sz="36" w:space="3" w:color="008080"/>
      </w:pBdr>
      <w:spacing w:after="0"/>
      <w:jc w:val="left"/>
    </w:pPr>
    <w:rPr>
      <w:b w:val="0"/>
      <w:color w:val="000000"/>
      <w:sz w:val="28"/>
      <w:szCs w:val="28"/>
    </w:rPr>
  </w:style>
  <w:style w:type="paragraph" w:customStyle="1" w:styleId="SubjectHeadingTOC">
    <w:name w:val="SubjectHeading_TOC"/>
    <w:basedOn w:val="Normal"/>
    <w:rsid w:val="00835726"/>
    <w:pPr>
      <w:spacing w:before="60" w:after="60" w:line="230" w:lineRule="exact"/>
    </w:pPr>
    <w:rPr>
      <w:rFonts w:ascii="Arial" w:eastAsia="MS Mincho" w:hAnsi="Arial" w:cstheme="majorBidi"/>
      <w:b/>
      <w:i/>
      <w:color w:val="FFFFFF"/>
      <w:sz w:val="21"/>
      <w:szCs w:val="18"/>
      <w:lang w:val="en-GB" w:eastAsia="ja-JP"/>
    </w:rPr>
  </w:style>
  <w:style w:type="paragraph" w:customStyle="1" w:styleId="GAAuthors">
    <w:name w:val="GAAuthors"/>
    <w:basedOn w:val="Normal"/>
    <w:rsid w:val="00835726"/>
    <w:pPr>
      <w:spacing w:before="360" w:after="60" w:line="220" w:lineRule="exact"/>
    </w:pPr>
    <w:rPr>
      <w:rFonts w:asciiTheme="majorBidi" w:eastAsia="MS Mincho" w:hAnsiTheme="majorBidi" w:cstheme="majorBidi"/>
      <w:b/>
      <w:sz w:val="18"/>
      <w:lang w:val="en-GB" w:eastAsia="ja-JP"/>
    </w:rPr>
  </w:style>
  <w:style w:type="paragraph" w:customStyle="1" w:styleId="GACatchPhrase">
    <w:name w:val="GACatchPhrase"/>
    <w:basedOn w:val="Normal"/>
    <w:rsid w:val="00835726"/>
    <w:pPr>
      <w:spacing w:before="40" w:line="360" w:lineRule="auto"/>
      <w:jc w:val="right"/>
    </w:pPr>
    <w:rPr>
      <w:rFonts w:asciiTheme="majorBidi" w:eastAsia="MS Mincho" w:hAnsiTheme="majorBidi" w:cs="Arial"/>
      <w:b/>
      <w:color w:val="008080"/>
      <w:sz w:val="18"/>
      <w:szCs w:val="16"/>
      <w:lang w:val="en-GB" w:eastAsia="ja-JP"/>
    </w:rPr>
  </w:style>
  <w:style w:type="paragraph" w:customStyle="1" w:styleId="GAText">
    <w:name w:val="GAText"/>
    <w:basedOn w:val="Normal"/>
    <w:rsid w:val="00835726"/>
    <w:pPr>
      <w:spacing w:before="120" w:line="220" w:lineRule="exact"/>
    </w:pPr>
    <w:rPr>
      <w:rFonts w:asciiTheme="majorBidi" w:eastAsia="MS Mincho" w:hAnsiTheme="majorBidi" w:cstheme="majorBidi"/>
      <w:color w:val="000000"/>
      <w:sz w:val="18"/>
      <w:szCs w:val="24"/>
      <w:lang w:eastAsia="ja-JP"/>
    </w:rPr>
  </w:style>
  <w:style w:type="paragraph" w:customStyle="1" w:styleId="GATitel">
    <w:name w:val="GATitel"/>
    <w:basedOn w:val="GAAuthors"/>
    <w:rsid w:val="00835726"/>
    <w:pPr>
      <w:spacing w:before="240"/>
    </w:pPr>
    <w:rPr>
      <w:b w:val="0"/>
    </w:rPr>
  </w:style>
  <w:style w:type="paragraph" w:customStyle="1" w:styleId="GAKeywords">
    <w:name w:val="GAKeywords"/>
    <w:basedOn w:val="Keywords"/>
    <w:rsid w:val="00835726"/>
    <w:pPr>
      <w:framePr w:hSpace="141" w:wrap="around" w:hAnchor="text" w:y="673"/>
      <w:spacing w:before="200" w:after="0" w:line="220" w:lineRule="exact"/>
    </w:pPr>
    <w:rPr>
      <w:rFonts w:ascii="Times New Roman" w:hAnsi="Times New Roman"/>
      <w:b/>
      <w:szCs w:val="24"/>
    </w:rPr>
  </w:style>
  <w:style w:type="paragraph" w:customStyle="1" w:styleId="MSType">
    <w:name w:val="MSType"/>
    <w:basedOn w:val="ColumnTitleTOC"/>
    <w:rsid w:val="00835726"/>
    <w:pPr>
      <w:framePr w:hSpace="141" w:wrap="around" w:vAnchor="page" w:hAnchor="margin" w:y="1504"/>
      <w:pBdr>
        <w:bottom w:val="none" w:sz="0" w:space="0" w:color="auto"/>
      </w:pBdr>
      <w:spacing w:before="60" w:after="60"/>
    </w:pPr>
    <w:rPr>
      <w:rFonts w:ascii="Arial Black" w:hAnsi="Arial Black"/>
      <w:b/>
      <w:color w:val="FFFFFF"/>
      <w:spacing w:val="20"/>
      <w:sz w:val="20"/>
      <w:szCs w:val="20"/>
    </w:rPr>
  </w:style>
  <w:style w:type="paragraph" w:customStyle="1" w:styleId="PageNumbers">
    <w:name w:val="PageNumbers"/>
    <w:basedOn w:val="Normal"/>
    <w:rsid w:val="00835726"/>
    <w:pPr>
      <w:spacing w:before="230" w:line="360" w:lineRule="auto"/>
    </w:pPr>
    <w:rPr>
      <w:rFonts w:ascii="Arial" w:eastAsia="MS Mincho" w:hAnsi="Arial" w:cstheme="majorBidi"/>
      <w:b/>
      <w:i/>
      <w:sz w:val="17"/>
      <w:szCs w:val="24"/>
      <w:lang w:eastAsia="ja-JP"/>
    </w:rPr>
  </w:style>
  <w:style w:type="paragraph" w:styleId="Header">
    <w:name w:val="header"/>
    <w:basedOn w:val="Normal"/>
    <w:link w:val="HeaderChar"/>
    <w:uiPriority w:val="99"/>
    <w:unhideWhenUsed/>
    <w:rsid w:val="00835726"/>
    <w:pPr>
      <w:tabs>
        <w:tab w:val="center" w:pos="4703"/>
        <w:tab w:val="right" w:pos="9406"/>
      </w:tabs>
      <w:spacing w:line="360" w:lineRule="auto"/>
    </w:pPr>
    <w:rPr>
      <w:rFonts w:asciiTheme="majorBidi" w:eastAsia="MS Mincho" w:hAnsiTheme="majorBidi" w:cstheme="majorBidi"/>
      <w:szCs w:val="24"/>
      <w:lang w:eastAsia="ja-JP"/>
    </w:rPr>
  </w:style>
  <w:style w:type="character" w:customStyle="1" w:styleId="HeaderChar">
    <w:name w:val="Header Char"/>
    <w:basedOn w:val="DefaultParagraphFont"/>
    <w:link w:val="Header"/>
    <w:uiPriority w:val="99"/>
    <w:rsid w:val="00835726"/>
    <w:rPr>
      <w:rFonts w:asciiTheme="majorBidi" w:eastAsia="MS Mincho" w:hAnsiTheme="majorBidi" w:cstheme="majorBidi"/>
      <w:sz w:val="24"/>
      <w:szCs w:val="24"/>
      <w:lang w:eastAsia="ja-JP"/>
    </w:rPr>
  </w:style>
  <w:style w:type="character" w:customStyle="1" w:styleId="FooterChar">
    <w:name w:val="Footer Char"/>
    <w:link w:val="Footer"/>
    <w:uiPriority w:val="99"/>
    <w:rsid w:val="00835726"/>
    <w:rPr>
      <w:rFonts w:ascii="Times" w:hAnsi="Times"/>
      <w:sz w:val="24"/>
    </w:rPr>
  </w:style>
  <w:style w:type="character" w:customStyle="1" w:styleId="BalloonTextChar">
    <w:name w:val="Balloon Text Char"/>
    <w:link w:val="BalloonText"/>
    <w:uiPriority w:val="99"/>
    <w:semiHidden/>
    <w:rsid w:val="00835726"/>
    <w:rPr>
      <w:rFonts w:ascii="Tahoma" w:hAnsi="Tahoma" w:cs="Tahoma"/>
      <w:sz w:val="16"/>
      <w:szCs w:val="16"/>
    </w:rPr>
  </w:style>
  <w:style w:type="paragraph" w:customStyle="1" w:styleId="FormatvorlageHistoryObenEinfacheeinfarbigeLinie05PtZeilenbr">
    <w:name w:val="Formatvorlage History + Oben: (Einfache einfarbige Linie  05 Pt. Zeilenbr..."/>
    <w:basedOn w:val="History"/>
    <w:rsid w:val="00835726"/>
    <w:pPr>
      <w:pBdr>
        <w:top w:val="single" w:sz="4" w:space="14" w:color="000000"/>
      </w:pBdr>
    </w:pPr>
    <w:rPr>
      <w:szCs w:val="20"/>
    </w:rPr>
  </w:style>
  <w:style w:type="paragraph" w:customStyle="1" w:styleId="FormatvorlageP1withoutIndendationVor36Pt">
    <w:name w:val="Formatvorlage P1_without_Indendation + Vor:  36 Pt."/>
    <w:basedOn w:val="P1withoutIndendation"/>
    <w:rsid w:val="00835726"/>
    <w:pPr>
      <w:spacing w:before="720"/>
    </w:pPr>
    <w:rPr>
      <w:szCs w:val="20"/>
    </w:rPr>
  </w:style>
  <w:style w:type="paragraph" w:customStyle="1" w:styleId="TableSpacer">
    <w:name w:val="TableSpacer"/>
    <w:basedOn w:val="Normal"/>
    <w:rsid w:val="00835726"/>
    <w:pPr>
      <w:spacing w:before="360" w:line="360" w:lineRule="auto"/>
    </w:pPr>
    <w:rPr>
      <w:rFonts w:ascii="Arial" w:eastAsia="MS Mincho" w:hAnsi="Arial" w:cstheme="majorBidi"/>
      <w:noProof/>
      <w:sz w:val="14"/>
      <w:szCs w:val="24"/>
      <w:lang w:eastAsia="ja-JP"/>
    </w:rPr>
  </w:style>
  <w:style w:type="paragraph" w:customStyle="1" w:styleId="Abstract">
    <w:name w:val="Abstract"/>
    <w:basedOn w:val="Normal"/>
    <w:rsid w:val="00835726"/>
    <w:pPr>
      <w:spacing w:after="360" w:line="225" w:lineRule="exact"/>
    </w:pPr>
    <w:rPr>
      <w:rFonts w:ascii="Arial" w:eastAsia="MS Mincho" w:hAnsi="Arial" w:cstheme="majorBidi"/>
      <w:sz w:val="16"/>
      <w:lang w:val="en-GB" w:eastAsia="ja-JP"/>
    </w:rPr>
  </w:style>
  <w:style w:type="paragraph" w:customStyle="1" w:styleId="P1">
    <w:name w:val="P1"/>
    <w:basedOn w:val="P1withoutIndendation"/>
    <w:link w:val="P1Char"/>
    <w:rsid w:val="00835726"/>
  </w:style>
  <w:style w:type="paragraph" w:customStyle="1" w:styleId="EndNoteBibliographyTitle">
    <w:name w:val="EndNote Bibliography Title"/>
    <w:basedOn w:val="Normal"/>
    <w:link w:val="EndNoteBibliographyTitleChar"/>
    <w:rsid w:val="00835726"/>
    <w:pPr>
      <w:spacing w:line="360" w:lineRule="auto"/>
      <w:jc w:val="center"/>
    </w:pPr>
    <w:rPr>
      <w:rFonts w:eastAsia="MS Mincho" w:cs="Times"/>
      <w:noProof/>
      <w:szCs w:val="24"/>
      <w:lang w:eastAsia="ja-JP"/>
    </w:rPr>
  </w:style>
  <w:style w:type="character" w:customStyle="1" w:styleId="P1withoutIndendationChar">
    <w:name w:val="P1_without_Indendation Char"/>
    <w:basedOn w:val="DefaultParagraphFont"/>
    <w:link w:val="P1withoutIndendation"/>
    <w:rsid w:val="00835726"/>
    <w:rPr>
      <w:rFonts w:ascii="Arial" w:eastAsia="MS Mincho" w:hAnsi="Arial" w:cstheme="majorBidi"/>
      <w:sz w:val="17"/>
      <w:szCs w:val="24"/>
      <w:lang w:eastAsia="ja-JP"/>
    </w:rPr>
  </w:style>
  <w:style w:type="character" w:customStyle="1" w:styleId="P1Char">
    <w:name w:val="P1 Char"/>
    <w:basedOn w:val="P1withoutIndendationChar"/>
    <w:link w:val="P1"/>
    <w:rsid w:val="00835726"/>
    <w:rPr>
      <w:rFonts w:ascii="Arial" w:eastAsia="MS Mincho" w:hAnsi="Arial" w:cstheme="majorBidi"/>
      <w:sz w:val="17"/>
      <w:szCs w:val="24"/>
      <w:lang w:eastAsia="ja-JP"/>
    </w:rPr>
  </w:style>
  <w:style w:type="character" w:customStyle="1" w:styleId="EndNoteBibliographyTitleChar">
    <w:name w:val="EndNote Bibliography Title Char"/>
    <w:basedOn w:val="P1Char"/>
    <w:link w:val="EndNoteBibliographyTitle"/>
    <w:rsid w:val="00835726"/>
    <w:rPr>
      <w:rFonts w:ascii="Times" w:eastAsia="MS Mincho" w:hAnsi="Times" w:cs="Times"/>
      <w:noProof/>
      <w:sz w:val="24"/>
      <w:szCs w:val="24"/>
      <w:lang w:eastAsia="ja-JP"/>
    </w:rPr>
  </w:style>
  <w:style w:type="paragraph" w:customStyle="1" w:styleId="EndNoteBibliography">
    <w:name w:val="EndNote Bibliography"/>
    <w:basedOn w:val="Normal"/>
    <w:link w:val="EndNoteBibliographyChar"/>
    <w:rsid w:val="00835726"/>
    <w:pPr>
      <w:spacing w:line="240" w:lineRule="auto"/>
    </w:pPr>
    <w:rPr>
      <w:rFonts w:eastAsia="MS Mincho" w:cs="Times"/>
      <w:noProof/>
      <w:szCs w:val="24"/>
      <w:lang w:eastAsia="ja-JP"/>
    </w:rPr>
  </w:style>
  <w:style w:type="character" w:customStyle="1" w:styleId="EndNoteBibliographyChar">
    <w:name w:val="EndNote Bibliography Char"/>
    <w:basedOn w:val="P1Char"/>
    <w:link w:val="EndNoteBibliography"/>
    <w:rsid w:val="00835726"/>
    <w:rPr>
      <w:rFonts w:ascii="Times" w:eastAsia="MS Mincho" w:hAnsi="Times" w:cs="Times"/>
      <w:noProof/>
      <w:sz w:val="24"/>
      <w:szCs w:val="24"/>
      <w:lang w:eastAsia="ja-JP"/>
    </w:rPr>
  </w:style>
  <w:style w:type="character" w:styleId="CommentReference">
    <w:name w:val="annotation reference"/>
    <w:basedOn w:val="DefaultParagraphFont"/>
    <w:uiPriority w:val="99"/>
    <w:semiHidden/>
    <w:unhideWhenUsed/>
    <w:rsid w:val="00835726"/>
    <w:rPr>
      <w:sz w:val="16"/>
      <w:szCs w:val="16"/>
    </w:rPr>
  </w:style>
  <w:style w:type="paragraph" w:styleId="CommentText">
    <w:name w:val="annotation text"/>
    <w:basedOn w:val="Normal"/>
    <w:link w:val="CommentTextChar"/>
    <w:uiPriority w:val="99"/>
    <w:unhideWhenUsed/>
    <w:rsid w:val="00835726"/>
    <w:pPr>
      <w:spacing w:after="160" w:line="360" w:lineRule="auto"/>
    </w:pPr>
    <w:rPr>
      <w:rFonts w:asciiTheme="minorHAnsi" w:eastAsiaTheme="minorEastAsia" w:hAnsiTheme="minorHAnsi" w:cstheme="minorBidi"/>
      <w:sz w:val="20"/>
      <w:lang w:eastAsia="zh-CN"/>
    </w:rPr>
  </w:style>
  <w:style w:type="character" w:customStyle="1" w:styleId="CommentTextChar">
    <w:name w:val="Comment Text Char"/>
    <w:basedOn w:val="DefaultParagraphFont"/>
    <w:link w:val="CommentText"/>
    <w:uiPriority w:val="99"/>
    <w:rsid w:val="0083572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uiPriority w:val="99"/>
    <w:semiHidden/>
    <w:unhideWhenUsed/>
    <w:rsid w:val="00835726"/>
    <w:pPr>
      <w:spacing w:after="0"/>
    </w:pPr>
    <w:rPr>
      <w:rFonts w:ascii="Times New Roman" w:eastAsia="MS Mincho" w:hAnsi="Times New Roman" w:cs="Times New Roman"/>
      <w:b/>
      <w:bCs/>
      <w:lang w:val="de-DE" w:eastAsia="ja-JP"/>
    </w:rPr>
  </w:style>
  <w:style w:type="character" w:customStyle="1" w:styleId="CommentSubjectChar">
    <w:name w:val="Comment Subject Char"/>
    <w:basedOn w:val="CommentTextChar"/>
    <w:link w:val="CommentSubject"/>
    <w:uiPriority w:val="99"/>
    <w:semiHidden/>
    <w:rsid w:val="00835726"/>
    <w:rPr>
      <w:rFonts w:ascii="Times New Roman" w:eastAsia="MS Mincho" w:hAnsi="Times New Roman" w:cstheme="minorBidi"/>
      <w:b/>
      <w:bCs/>
      <w:lang w:val="de-DE" w:eastAsia="ja-JP"/>
    </w:rPr>
  </w:style>
  <w:style w:type="paragraph" w:styleId="Revision">
    <w:name w:val="Revision"/>
    <w:hidden/>
    <w:uiPriority w:val="99"/>
    <w:semiHidden/>
    <w:rsid w:val="00835726"/>
    <w:rPr>
      <w:rFonts w:ascii="Times New Roman" w:eastAsia="MS Mincho" w:hAnsi="Times New Roman"/>
      <w:sz w:val="24"/>
      <w:szCs w:val="24"/>
      <w:lang w:val="de-DE" w:eastAsia="ja-JP"/>
    </w:rPr>
  </w:style>
  <w:style w:type="paragraph" w:customStyle="1" w:styleId="TitleP">
    <w:name w:val="TitleP"/>
    <w:basedOn w:val="Normal"/>
    <w:link w:val="TitlePChar"/>
    <w:qFormat/>
    <w:rsid w:val="00835726"/>
    <w:pPr>
      <w:spacing w:line="360" w:lineRule="auto"/>
    </w:pPr>
    <w:rPr>
      <w:rFonts w:asciiTheme="majorBidi" w:eastAsia="MS Mincho" w:hAnsiTheme="majorBidi" w:cstheme="majorBidi"/>
      <w:b/>
      <w:bCs/>
      <w:sz w:val="36"/>
      <w:szCs w:val="36"/>
      <w:lang w:eastAsia="ja-JP"/>
    </w:rPr>
  </w:style>
  <w:style w:type="paragraph" w:customStyle="1" w:styleId="ListAuthor">
    <w:name w:val="ListAuthor"/>
    <w:basedOn w:val="Normal"/>
    <w:link w:val="ListAuthorChar"/>
    <w:qFormat/>
    <w:rsid w:val="00835726"/>
    <w:pPr>
      <w:spacing w:line="360" w:lineRule="auto"/>
      <w:jc w:val="center"/>
    </w:pPr>
    <w:rPr>
      <w:rFonts w:asciiTheme="majorBidi" w:eastAsia="MS Mincho" w:hAnsiTheme="majorBidi" w:cstheme="majorBidi"/>
      <w:szCs w:val="24"/>
      <w:lang w:eastAsia="ja-JP"/>
    </w:rPr>
  </w:style>
  <w:style w:type="character" w:customStyle="1" w:styleId="TitlePChar">
    <w:name w:val="TitleP Char"/>
    <w:basedOn w:val="DefaultParagraphFont"/>
    <w:link w:val="TitleP"/>
    <w:rsid w:val="00835726"/>
    <w:rPr>
      <w:rFonts w:asciiTheme="majorBidi" w:eastAsia="MS Mincho" w:hAnsiTheme="majorBidi" w:cstheme="majorBidi"/>
      <w:b/>
      <w:bCs/>
      <w:sz w:val="36"/>
      <w:szCs w:val="36"/>
      <w:lang w:eastAsia="ja-JP"/>
    </w:rPr>
  </w:style>
  <w:style w:type="paragraph" w:customStyle="1" w:styleId="Bolded">
    <w:name w:val="Bolded"/>
    <w:basedOn w:val="Normal"/>
    <w:link w:val="BoldedChar"/>
    <w:qFormat/>
    <w:rsid w:val="00835726"/>
    <w:pPr>
      <w:spacing w:line="360" w:lineRule="auto"/>
    </w:pPr>
    <w:rPr>
      <w:rFonts w:asciiTheme="majorBidi" w:eastAsia="MS Mincho" w:hAnsiTheme="majorBidi" w:cstheme="majorBidi"/>
      <w:b/>
      <w:szCs w:val="24"/>
      <w:lang w:eastAsia="ja-JP"/>
    </w:rPr>
  </w:style>
  <w:style w:type="character" w:customStyle="1" w:styleId="ListAuthorChar">
    <w:name w:val="ListAuthor Char"/>
    <w:basedOn w:val="DefaultParagraphFont"/>
    <w:link w:val="ListAuthor"/>
    <w:rsid w:val="00835726"/>
    <w:rPr>
      <w:rFonts w:asciiTheme="majorBidi" w:eastAsia="MS Mincho" w:hAnsiTheme="majorBidi" w:cstheme="majorBidi"/>
      <w:sz w:val="24"/>
      <w:szCs w:val="24"/>
      <w:lang w:eastAsia="ja-JP"/>
    </w:rPr>
  </w:style>
  <w:style w:type="character" w:customStyle="1" w:styleId="BoldedChar">
    <w:name w:val="Bolded Char"/>
    <w:basedOn w:val="DefaultParagraphFont"/>
    <w:link w:val="Bolded"/>
    <w:rsid w:val="00835726"/>
    <w:rPr>
      <w:rFonts w:asciiTheme="majorBidi" w:eastAsia="MS Mincho" w:hAnsiTheme="majorBidi" w:cstheme="majorBidi"/>
      <w:b/>
      <w:sz w:val="24"/>
      <w:szCs w:val="24"/>
      <w:lang w:eastAsia="ja-JP"/>
    </w:rPr>
  </w:style>
  <w:style w:type="paragraph" w:customStyle="1" w:styleId="HeadingL1">
    <w:name w:val="Heading_L1"/>
    <w:basedOn w:val="Heading1"/>
    <w:link w:val="HeadingL1Char"/>
    <w:qFormat/>
    <w:rsid w:val="00835726"/>
    <w:rPr>
      <w:rFonts w:asciiTheme="majorBidi" w:eastAsia="MS Mincho" w:hAnsiTheme="majorBidi"/>
      <w:b/>
      <w:bCs/>
      <w:sz w:val="28"/>
      <w:szCs w:val="28"/>
    </w:rPr>
  </w:style>
  <w:style w:type="paragraph" w:customStyle="1" w:styleId="Captions1">
    <w:name w:val="Captions1"/>
    <w:basedOn w:val="Normal"/>
    <w:link w:val="Captions1Char"/>
    <w:qFormat/>
    <w:rsid w:val="00835726"/>
    <w:pPr>
      <w:spacing w:line="276" w:lineRule="auto"/>
      <w:jc w:val="center"/>
    </w:pPr>
    <w:rPr>
      <w:rFonts w:asciiTheme="majorBidi" w:eastAsia="MS Mincho" w:hAnsiTheme="majorBidi" w:cstheme="majorBidi"/>
      <w:bCs/>
      <w:sz w:val="22"/>
      <w:szCs w:val="22"/>
      <w:lang w:eastAsia="ja-JP"/>
    </w:rPr>
  </w:style>
  <w:style w:type="character" w:customStyle="1" w:styleId="HeadingL1Char">
    <w:name w:val="Heading_L1 Char"/>
    <w:basedOn w:val="Heading1Char"/>
    <w:link w:val="HeadingL1"/>
    <w:rsid w:val="00835726"/>
    <w:rPr>
      <w:rFonts w:asciiTheme="majorBidi" w:eastAsia="MS Mincho" w:hAnsiTheme="majorBidi" w:cstheme="majorBidi"/>
      <w:b/>
      <w:bCs/>
      <w:color w:val="365F91" w:themeColor="accent1" w:themeShade="BF"/>
      <w:sz w:val="28"/>
      <w:szCs w:val="28"/>
      <w:lang w:eastAsia="ja-JP"/>
    </w:rPr>
  </w:style>
  <w:style w:type="paragraph" w:customStyle="1" w:styleId="H1">
    <w:name w:val="H1"/>
    <w:basedOn w:val="Heading1"/>
    <w:qFormat/>
    <w:rsid w:val="00835726"/>
    <w:pPr>
      <w:keepNext w:val="0"/>
      <w:keepLines w:val="0"/>
      <w:numPr>
        <w:numId w:val="0"/>
      </w:numPr>
      <w:spacing w:before="460" w:after="230" w:line="230" w:lineRule="atLeast"/>
    </w:pPr>
    <w:rPr>
      <w:rFonts w:ascii="Arial" w:eastAsia="MS Mincho" w:hAnsi="Arial" w:cs="Times New Roman"/>
      <w:b/>
      <w:color w:val="auto"/>
      <w:sz w:val="22"/>
      <w:szCs w:val="20"/>
    </w:rPr>
  </w:style>
  <w:style w:type="character" w:customStyle="1" w:styleId="Captions1Char">
    <w:name w:val="Captions1 Char"/>
    <w:basedOn w:val="DefaultParagraphFont"/>
    <w:link w:val="Captions1"/>
    <w:rsid w:val="00835726"/>
    <w:rPr>
      <w:rFonts w:asciiTheme="majorBidi" w:eastAsia="MS Mincho" w:hAnsiTheme="majorBidi" w:cstheme="majorBidi"/>
      <w:bCs/>
      <w:sz w:val="22"/>
      <w:szCs w:val="22"/>
      <w:lang w:eastAsia="ja-JP"/>
    </w:rPr>
  </w:style>
  <w:style w:type="paragraph" w:customStyle="1" w:styleId="Refs">
    <w:name w:val="Refs"/>
    <w:basedOn w:val="Normal"/>
    <w:link w:val="RefsChar"/>
    <w:qFormat/>
    <w:rsid w:val="00835726"/>
    <w:pPr>
      <w:spacing w:after="0" w:line="276" w:lineRule="auto"/>
    </w:pPr>
    <w:rPr>
      <w:rFonts w:asciiTheme="majorBidi" w:eastAsia="MS Mincho" w:hAnsiTheme="majorBidi" w:cstheme="majorBidi"/>
      <w:noProof/>
      <w:szCs w:val="24"/>
      <w:lang w:val="de-DE" w:eastAsia="ja-JP"/>
    </w:rPr>
  </w:style>
  <w:style w:type="character" w:customStyle="1" w:styleId="RefsChar">
    <w:name w:val="Refs Char"/>
    <w:basedOn w:val="DefaultParagraphFont"/>
    <w:link w:val="Refs"/>
    <w:rsid w:val="00835726"/>
    <w:rPr>
      <w:rFonts w:asciiTheme="majorBidi" w:eastAsia="MS Mincho" w:hAnsiTheme="majorBidi" w:cstheme="majorBidi"/>
      <w:noProof/>
      <w:sz w:val="24"/>
      <w:szCs w:val="24"/>
      <w:lang w:val="de-DE" w:eastAsia="ja-JP"/>
    </w:rPr>
  </w:style>
  <w:style w:type="paragraph" w:styleId="ListParagraph">
    <w:name w:val="List Paragraph"/>
    <w:basedOn w:val="Normal"/>
    <w:uiPriority w:val="34"/>
    <w:qFormat/>
    <w:rsid w:val="005C41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ubs.acs.org/doi/10.1021/acsami.7b07100" TargetMode="External"/><Relationship Id="rId13" Type="http://schemas.openxmlformats.org/officeDocument/2006/relationships/image" Target="media/image4.png"/><Relationship Id="rId18" Type="http://schemas.openxmlformats.org/officeDocument/2006/relationships/hyperlink" Target="https://sites.google.com/site/miladasgarpour/resource"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jinshang@cityu.edu.hk"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pubs.acs.org/doi/10.1021/acsami.7b07100" TargetMode="Externa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DE8A7-E1B8-46B4-B53B-B0E88A590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405</TotalTime>
  <Pages>27</Pages>
  <Words>11389</Words>
  <Characters>64920</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76157</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M. A. Khansary</dc:creator>
  <cp:keywords/>
  <cp:lastModifiedBy>Milad Asgarpour Khansary</cp:lastModifiedBy>
  <cp:revision>147</cp:revision>
  <cp:lastPrinted>2008-06-11T21:33:00Z</cp:lastPrinted>
  <dcterms:created xsi:type="dcterms:W3CDTF">2018-02-15T07:10:00Z</dcterms:created>
  <dcterms:modified xsi:type="dcterms:W3CDTF">2018-05-21T13:21:00Z</dcterms:modified>
</cp:coreProperties>
</file>